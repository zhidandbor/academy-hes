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E28" w:rsidRDefault="00B63E28" w:rsidP="00B63E2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sz w:val="22"/>
          <w:szCs w:val="22"/>
        </w:rPr>
        <w:t>Список литературы к теме 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</w:rPr>
        <w:t>«</w:t>
      </w:r>
      <w:bookmarkStart w:id="0" w:name="_GoBack"/>
      <w:r>
        <w:rPr>
          <w:rStyle w:val="normaltextrun"/>
          <w:rFonts w:ascii="Calibri" w:hAnsi="Calibri" w:cs="Segoe UI"/>
          <w:b/>
          <w:bCs/>
        </w:rPr>
        <w:t xml:space="preserve">Практики </w:t>
      </w:r>
      <w:proofErr w:type="spellStart"/>
      <w:r>
        <w:rPr>
          <w:rStyle w:val="normaltextrun"/>
          <w:rFonts w:ascii="Calibri" w:hAnsi="Calibri" w:cs="Segoe UI"/>
          <w:b/>
          <w:bCs/>
        </w:rPr>
        <w:t>коучинга</w:t>
      </w:r>
      <w:bookmarkEnd w:id="0"/>
      <w:proofErr w:type="spellEnd"/>
      <w:r>
        <w:rPr>
          <w:rStyle w:val="normaltextrun"/>
          <w:rFonts w:ascii="Calibri" w:hAnsi="Calibri" w:cs="Segoe UI"/>
          <w:b/>
          <w:bCs/>
        </w:rPr>
        <w:t>»</w:t>
      </w:r>
      <w:r>
        <w:rPr>
          <w:rStyle w:val="eop"/>
          <w:rFonts w:ascii="Calibri" w:hAnsi="Calibri" w:cs="Segoe UI"/>
        </w:rPr>
        <w:t> </w:t>
      </w:r>
    </w:p>
    <w:p w:rsidR="00B63E28" w:rsidRDefault="00B63E28" w:rsidP="00B63E2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Д.Г.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Бойетт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«Путеводитель по царству мудрости. Лучшие идеи мастеров управления». М., 2002.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Манфред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Ке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де</w:t>
      </w:r>
      <w:proofErr w:type="gramStart"/>
      <w:r>
        <w:rPr>
          <w:rStyle w:val="normaltextrun"/>
          <w:rFonts w:ascii="Calibri" w:hAnsi="Calibri" w:cs="Segoe UI"/>
          <w:sz w:val="22"/>
          <w:szCs w:val="22"/>
        </w:rPr>
        <w:t> В</w:t>
      </w:r>
      <w:proofErr w:type="gramEnd"/>
      <w:r>
        <w:rPr>
          <w:rStyle w:val="normaltextrun"/>
          <w:rFonts w:ascii="Calibri" w:hAnsi="Calibri" w:cs="Segoe UI"/>
          <w:sz w:val="22"/>
          <w:szCs w:val="22"/>
        </w:rPr>
        <w:t>ри «Мистика лидерства». М.: Альпина Бизнес Букс, 2004.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У. Тимоти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Голви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«Работа как внутренняя игра». М.: Альпина Бизнес Букс, 2005.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Майлз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Дауни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«Эффективный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коучинг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». М.: Добрая Книга, 2005.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Роберт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Дилтс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, Энн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Диринг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, Джулиан Рассел «Альфа-лидерство». М.: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Прайм-Еврознак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, 2004.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Клаус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Кобьелл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«Мотивация в стиле ЭКШН. Восторг заразителен». М.: Альпина Бизнес Букс, 2007. 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Стивен Р.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Кови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«Восьмой навык. От эффективности к величию», М. Альпина Бизнес Букс, 2007, Альпина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Паблишерз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, 2007 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Макс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Ландсберг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Коучинг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: повышайте собственную эффективность». М.: ЭКСМО, 2004.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Мэри Бэт</w:t>
      </w:r>
      <w:proofErr w:type="gramStart"/>
      <w:r>
        <w:rPr>
          <w:rStyle w:val="normaltextrun"/>
          <w:rFonts w:ascii="Calibri" w:hAnsi="Calibri" w:cs="Segoe UI"/>
          <w:sz w:val="22"/>
          <w:szCs w:val="22"/>
        </w:rPr>
        <w:t> О</w:t>
      </w:r>
      <w:proofErr w:type="gramEnd"/>
      <w:r>
        <w:rPr>
          <w:rStyle w:val="normaltextrun"/>
          <w:rFonts w:ascii="Calibri" w:hAnsi="Calibri" w:cs="Segoe UI"/>
          <w:sz w:val="22"/>
          <w:szCs w:val="22"/>
        </w:rPr>
        <w:t> Нил «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Коучинг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руководителей: твердость и открытость». М.: МАК, 2005.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Маргарет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Паркин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«Сказки для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коучей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». М.: Добрая Книга, 2005.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Э.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Парслоу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,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М.Рэй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Коучинг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в обучении: практические методы и техники». СПб</w:t>
      </w:r>
      <w:proofErr w:type="gramStart"/>
      <w:r>
        <w:rPr>
          <w:rStyle w:val="normaltextrun"/>
          <w:rFonts w:ascii="Calibri" w:hAnsi="Calibri" w:cs="Segoe UI"/>
          <w:sz w:val="22"/>
          <w:szCs w:val="22"/>
        </w:rPr>
        <w:t>.: </w:t>
      </w:r>
      <w:proofErr w:type="gramEnd"/>
      <w:r>
        <w:rPr>
          <w:rStyle w:val="normaltextrun"/>
          <w:rFonts w:ascii="Calibri" w:hAnsi="Calibri" w:cs="Segoe UI"/>
          <w:sz w:val="22"/>
          <w:szCs w:val="22"/>
        </w:rPr>
        <w:t>Питер, 2003.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М.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Рейнольдс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Коучинг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: Эмоциональная компетентность: Направьте свои эмоции (EQ) на успех в работе». 2003. 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Питер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Сенге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«Пятая дисциплина: Теория и практика обучающейся организации». М.: Олимп-Бизнес, 2009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Лаура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Уитворт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, Генри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Кимси-Хаус</w:t>
      </w:r>
      <w:proofErr w:type="gramStart"/>
      <w:r>
        <w:rPr>
          <w:rStyle w:val="normaltextrun"/>
          <w:rFonts w:ascii="Calibri" w:hAnsi="Calibri" w:cs="Segoe UI"/>
          <w:sz w:val="22"/>
          <w:szCs w:val="22"/>
        </w:rPr>
        <w:t>,Ф</w:t>
      </w:r>
      <w:proofErr w:type="gramEnd"/>
      <w:r>
        <w:rPr>
          <w:rStyle w:val="normaltextrun"/>
          <w:rFonts w:ascii="Calibri" w:hAnsi="Calibri" w:cs="Segoe UI"/>
          <w:sz w:val="22"/>
          <w:szCs w:val="22"/>
        </w:rPr>
        <w:t>ил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Сэндал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КоАктивный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коучинг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». М.: МАК, 2004.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Дж.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Уитмор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Coaching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– новый стиль менеджмента и управления персоналом». М.: Финансы и статистика, 2001. 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Джон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Уитмор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Коучинг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высокой эффективности». М.: МАК, 2005.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Робин Шарма «Святой, серфингист и директор». М.: София, 2010.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Юлия Булгакова «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Коучинг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на каждый день: изыски обратной связи». Статья онлайн: http://erickson.ru/publications/articles/coaching-business/41781-kouching-na-kazhdyy-den/ 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Ирина Кадочникова «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Коучинг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как способ достижения эмоционального лидерства». Статья онлайн: </w:t>
      </w:r>
      <w:hyperlink r:id="rId9" w:tgtFrame="_blank" w:history="1">
        <w:r>
          <w:rPr>
            <w:rStyle w:val="normaltextrun"/>
            <w:rFonts w:ascii="Calibri" w:hAnsi="Calibri" w:cs="Segoe UI"/>
            <w:color w:val="0000FF"/>
            <w:sz w:val="22"/>
            <w:szCs w:val="22"/>
            <w:u w:val="single"/>
          </w:rPr>
          <w:t>http://erickson.ru/publications/articles/coaching-business/41233-emotsionalnoe-liderstvo/</w:t>
        </w:r>
      </w:hyperlink>
      <w:r>
        <w:rPr>
          <w:rStyle w:val="normaltextrun"/>
          <w:rFonts w:ascii="Calibri" w:hAnsi="Calibri" w:cs="Segoe UI"/>
          <w:sz w:val="22"/>
          <w:szCs w:val="22"/>
        </w:rPr>
        <w:t> 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Ирина Кадочникова «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Коучинговый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подход к формированию команд глазами экономиста». Статья онлайн: http://erickson.ru/publications/articles/coaching-business/41045-glazami-ekonomista/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63E28" w:rsidRDefault="00B63E28" w:rsidP="00B63E28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885786" w:rsidRPr="00B63E28" w:rsidRDefault="00885786" w:rsidP="00B63E28"/>
    <w:sectPr w:rsidR="00885786" w:rsidRPr="00B63E28" w:rsidSect="00267DBB">
      <w:headerReference w:type="default" r:id="rId10"/>
      <w:footerReference w:type="default" r:id="rId11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A41" w:rsidRDefault="00B44A41" w:rsidP="00594110">
      <w:pPr>
        <w:spacing w:after="0" w:line="240" w:lineRule="auto"/>
      </w:pPr>
      <w:r>
        <w:separator/>
      </w:r>
    </w:p>
  </w:endnote>
  <w:endnote w:type="continuationSeparator" w:id="0">
    <w:p w:rsidR="00B44A41" w:rsidRDefault="00B44A41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6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B63E28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A41" w:rsidRDefault="00B44A41" w:rsidP="00594110">
      <w:pPr>
        <w:spacing w:after="0" w:line="240" w:lineRule="auto"/>
      </w:pPr>
      <w:r>
        <w:separator/>
      </w:r>
    </w:p>
  </w:footnote>
  <w:footnote w:type="continuationSeparator" w:id="0">
    <w:p w:rsidR="00B44A41" w:rsidRDefault="00B44A41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4"/>
    </w:pPr>
    <w:r>
      <w:rPr>
        <w:noProof/>
        <w:lang w:eastAsia="ru-RU"/>
      </w:rPr>
      <w:drawing>
        <wp:inline distT="0" distB="0" distL="0" distR="0" wp14:anchorId="34124D7C" wp14:editId="3D334FD6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53590"/>
    <w:multiLevelType w:val="multilevel"/>
    <w:tmpl w:val="31BA1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A0517F"/>
    <w:multiLevelType w:val="multilevel"/>
    <w:tmpl w:val="9A94A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A35198"/>
    <w:multiLevelType w:val="multilevel"/>
    <w:tmpl w:val="E51ABC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740C9E"/>
    <w:multiLevelType w:val="multilevel"/>
    <w:tmpl w:val="64EE68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F626A8"/>
    <w:multiLevelType w:val="multilevel"/>
    <w:tmpl w:val="4B8ED5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792525"/>
    <w:multiLevelType w:val="hybridMultilevel"/>
    <w:tmpl w:val="FFE0E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A04804"/>
    <w:multiLevelType w:val="multilevel"/>
    <w:tmpl w:val="151ADA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390709"/>
    <w:multiLevelType w:val="multilevel"/>
    <w:tmpl w:val="038EC7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7C191F"/>
    <w:multiLevelType w:val="multilevel"/>
    <w:tmpl w:val="055C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5C0C80"/>
    <w:multiLevelType w:val="multilevel"/>
    <w:tmpl w:val="975415A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2170AC"/>
    <w:multiLevelType w:val="multilevel"/>
    <w:tmpl w:val="6AB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E5288D"/>
    <w:multiLevelType w:val="multilevel"/>
    <w:tmpl w:val="C8C4C5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776650"/>
    <w:multiLevelType w:val="hybridMultilevel"/>
    <w:tmpl w:val="E0D03A52"/>
    <w:lvl w:ilvl="0" w:tplc="C3B0D454">
      <w:start w:val="1"/>
      <w:numFmt w:val="bullet"/>
      <w:lvlText w:val=""/>
      <w:lvlJc w:val="left"/>
      <w:pPr>
        <w:ind w:left="720" w:hanging="360"/>
      </w:pPr>
      <w:rPr>
        <w:rFonts w:ascii="Wingdings" w:hAnsi="Wingdings" w:hint="default"/>
        <w:b/>
        <w:color w:val="ED7D31" w:themeColor="accent2"/>
        <w:sz w:val="48"/>
        <w:szCs w:val="4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FA12A2"/>
    <w:multiLevelType w:val="hybridMultilevel"/>
    <w:tmpl w:val="3FC846C2"/>
    <w:lvl w:ilvl="0" w:tplc="F6860A5E">
      <w:start w:val="1"/>
      <w:numFmt w:val="bullet"/>
      <w:lvlText w:val=""/>
      <w:lvlJc w:val="left"/>
      <w:pPr>
        <w:ind w:left="720" w:hanging="360"/>
      </w:pPr>
      <w:rPr>
        <w:rFonts w:ascii="Wingdings" w:hAnsi="Wingdings" w:hint="default"/>
        <w:b/>
        <w:color w:val="ED7D31" w:themeColor="accent2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EC4932"/>
    <w:multiLevelType w:val="multilevel"/>
    <w:tmpl w:val="A99E9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CB11E9"/>
    <w:multiLevelType w:val="multilevel"/>
    <w:tmpl w:val="765650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9E0884"/>
    <w:multiLevelType w:val="multilevel"/>
    <w:tmpl w:val="E5882D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FC93DDB"/>
    <w:multiLevelType w:val="multilevel"/>
    <w:tmpl w:val="5D1C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0326D9C"/>
    <w:multiLevelType w:val="hybridMultilevel"/>
    <w:tmpl w:val="6E74DC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C87585"/>
    <w:multiLevelType w:val="multilevel"/>
    <w:tmpl w:val="9C086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2E5104E"/>
    <w:multiLevelType w:val="multilevel"/>
    <w:tmpl w:val="816472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35B4277"/>
    <w:multiLevelType w:val="multilevel"/>
    <w:tmpl w:val="029ED0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7929F5"/>
    <w:multiLevelType w:val="hybridMultilevel"/>
    <w:tmpl w:val="E70EC82A"/>
    <w:lvl w:ilvl="0" w:tplc="72FA7288">
      <w:start w:val="1"/>
      <w:numFmt w:val="bullet"/>
      <w:lvlText w:val=""/>
      <w:lvlJc w:val="left"/>
      <w:pPr>
        <w:ind w:left="1429" w:hanging="360"/>
      </w:pPr>
      <w:rPr>
        <w:rFonts w:ascii="Wingdings" w:hAnsi="Wingdings" w:hint="default"/>
        <w:b/>
        <w:color w:val="525252" w:themeColor="accent3" w:themeShade="80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4675866"/>
    <w:multiLevelType w:val="multilevel"/>
    <w:tmpl w:val="2864EE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6C548A7"/>
    <w:multiLevelType w:val="multilevel"/>
    <w:tmpl w:val="D09696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2C4B81"/>
    <w:multiLevelType w:val="multilevel"/>
    <w:tmpl w:val="AC5CBC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20604E9"/>
    <w:multiLevelType w:val="multilevel"/>
    <w:tmpl w:val="252C6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82F4FB9"/>
    <w:multiLevelType w:val="multilevel"/>
    <w:tmpl w:val="83D2B9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B5468F6"/>
    <w:multiLevelType w:val="multilevel"/>
    <w:tmpl w:val="E3EA3A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AB1B8B"/>
    <w:multiLevelType w:val="multilevel"/>
    <w:tmpl w:val="B310E6E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3FD2A78"/>
    <w:multiLevelType w:val="multilevel"/>
    <w:tmpl w:val="058040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AA46F40"/>
    <w:multiLevelType w:val="multilevel"/>
    <w:tmpl w:val="607018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D4E2A1B"/>
    <w:multiLevelType w:val="multilevel"/>
    <w:tmpl w:val="1B18E2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2CA6F24"/>
    <w:multiLevelType w:val="multilevel"/>
    <w:tmpl w:val="1F485A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1549EB"/>
    <w:multiLevelType w:val="multilevel"/>
    <w:tmpl w:val="16727F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9A87854"/>
    <w:multiLevelType w:val="hybridMultilevel"/>
    <w:tmpl w:val="1EB8BE0C"/>
    <w:lvl w:ilvl="0" w:tplc="7AF2218C">
      <w:start w:val="1"/>
      <w:numFmt w:val="bullet"/>
      <w:lvlText w:val=""/>
      <w:lvlJc w:val="left"/>
      <w:pPr>
        <w:ind w:left="780" w:hanging="360"/>
      </w:pPr>
      <w:rPr>
        <w:rFonts w:ascii="Wingdings" w:hAnsi="Wingdings" w:hint="default"/>
        <w:b/>
        <w:color w:val="525252" w:themeColor="accent3" w:themeShade="80"/>
        <w:sz w:val="48"/>
        <w:szCs w:val="48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>
    <w:nsid w:val="7A26460F"/>
    <w:multiLevelType w:val="hybridMultilevel"/>
    <w:tmpl w:val="F8DCCFAA"/>
    <w:lvl w:ilvl="0" w:tplc="3AE23D06">
      <w:start w:val="1"/>
      <w:numFmt w:val="bullet"/>
      <w:pStyle w:val="a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>
    <w:nsid w:val="7C343AF2"/>
    <w:multiLevelType w:val="multilevel"/>
    <w:tmpl w:val="3E3E26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EC1139C"/>
    <w:multiLevelType w:val="multilevel"/>
    <w:tmpl w:val="FE90950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12"/>
  </w:num>
  <w:num w:numId="3">
    <w:abstractNumId w:val="36"/>
  </w:num>
  <w:num w:numId="4">
    <w:abstractNumId w:val="13"/>
  </w:num>
  <w:num w:numId="5">
    <w:abstractNumId w:val="22"/>
  </w:num>
  <w:num w:numId="6">
    <w:abstractNumId w:val="5"/>
  </w:num>
  <w:num w:numId="7">
    <w:abstractNumId w:val="17"/>
  </w:num>
  <w:num w:numId="8">
    <w:abstractNumId w:val="10"/>
  </w:num>
  <w:num w:numId="9">
    <w:abstractNumId w:val="18"/>
  </w:num>
  <w:num w:numId="10">
    <w:abstractNumId w:val="25"/>
  </w:num>
  <w:num w:numId="11">
    <w:abstractNumId w:val="8"/>
  </w:num>
  <w:num w:numId="12">
    <w:abstractNumId w:val="1"/>
  </w:num>
  <w:num w:numId="13">
    <w:abstractNumId w:val="27"/>
  </w:num>
  <w:num w:numId="14">
    <w:abstractNumId w:val="31"/>
  </w:num>
  <w:num w:numId="15">
    <w:abstractNumId w:val="7"/>
  </w:num>
  <w:num w:numId="16">
    <w:abstractNumId w:val="35"/>
  </w:num>
  <w:num w:numId="17">
    <w:abstractNumId w:val="19"/>
  </w:num>
  <w:num w:numId="18">
    <w:abstractNumId w:val="23"/>
  </w:num>
  <w:num w:numId="19">
    <w:abstractNumId w:val="2"/>
  </w:num>
  <w:num w:numId="20">
    <w:abstractNumId w:val="21"/>
  </w:num>
  <w:num w:numId="21">
    <w:abstractNumId w:val="14"/>
  </w:num>
  <w:num w:numId="22">
    <w:abstractNumId w:val="15"/>
  </w:num>
  <w:num w:numId="23">
    <w:abstractNumId w:val="0"/>
  </w:num>
  <w:num w:numId="24">
    <w:abstractNumId w:val="11"/>
  </w:num>
  <w:num w:numId="25">
    <w:abstractNumId w:val="38"/>
  </w:num>
  <w:num w:numId="26">
    <w:abstractNumId w:val="28"/>
  </w:num>
  <w:num w:numId="27">
    <w:abstractNumId w:val="16"/>
  </w:num>
  <w:num w:numId="28">
    <w:abstractNumId w:val="20"/>
  </w:num>
  <w:num w:numId="29">
    <w:abstractNumId w:val="6"/>
  </w:num>
  <w:num w:numId="30">
    <w:abstractNumId w:val="3"/>
  </w:num>
  <w:num w:numId="31">
    <w:abstractNumId w:val="32"/>
  </w:num>
  <w:num w:numId="32">
    <w:abstractNumId w:val="34"/>
  </w:num>
  <w:num w:numId="33">
    <w:abstractNumId w:val="33"/>
  </w:num>
  <w:num w:numId="34">
    <w:abstractNumId w:val="24"/>
  </w:num>
  <w:num w:numId="35">
    <w:abstractNumId w:val="26"/>
  </w:num>
  <w:num w:numId="36">
    <w:abstractNumId w:val="29"/>
  </w:num>
  <w:num w:numId="37">
    <w:abstractNumId w:val="30"/>
  </w:num>
  <w:num w:numId="38">
    <w:abstractNumId w:val="39"/>
  </w:num>
  <w:num w:numId="39">
    <w:abstractNumId w:val="9"/>
  </w:num>
  <w:num w:numId="4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2278E"/>
    <w:rsid w:val="00034CBB"/>
    <w:rsid w:val="00080E62"/>
    <w:rsid w:val="000922A1"/>
    <w:rsid w:val="0009467D"/>
    <w:rsid w:val="000C1814"/>
    <w:rsid w:val="000D69BE"/>
    <w:rsid w:val="00120617"/>
    <w:rsid w:val="0016181D"/>
    <w:rsid w:val="001875FA"/>
    <w:rsid w:val="001B48D7"/>
    <w:rsid w:val="001D10AD"/>
    <w:rsid w:val="00267DBB"/>
    <w:rsid w:val="00280327"/>
    <w:rsid w:val="002F1402"/>
    <w:rsid w:val="00350E03"/>
    <w:rsid w:val="00372CBA"/>
    <w:rsid w:val="003903C4"/>
    <w:rsid w:val="003B5B50"/>
    <w:rsid w:val="003C1ECC"/>
    <w:rsid w:val="003D2578"/>
    <w:rsid w:val="003E4150"/>
    <w:rsid w:val="00404889"/>
    <w:rsid w:val="004333D1"/>
    <w:rsid w:val="00455874"/>
    <w:rsid w:val="00480E5D"/>
    <w:rsid w:val="004E5001"/>
    <w:rsid w:val="004E558C"/>
    <w:rsid w:val="00546F0F"/>
    <w:rsid w:val="00582805"/>
    <w:rsid w:val="00593F3B"/>
    <w:rsid w:val="00594110"/>
    <w:rsid w:val="005C22B4"/>
    <w:rsid w:val="00610936"/>
    <w:rsid w:val="0064185A"/>
    <w:rsid w:val="00644521"/>
    <w:rsid w:val="00667E5A"/>
    <w:rsid w:val="00704DE6"/>
    <w:rsid w:val="00732EEC"/>
    <w:rsid w:val="007667BC"/>
    <w:rsid w:val="00785BCB"/>
    <w:rsid w:val="007D1D4B"/>
    <w:rsid w:val="007F0FF4"/>
    <w:rsid w:val="008327EB"/>
    <w:rsid w:val="0084172C"/>
    <w:rsid w:val="00863FE9"/>
    <w:rsid w:val="00885786"/>
    <w:rsid w:val="008B4657"/>
    <w:rsid w:val="00926AE0"/>
    <w:rsid w:val="009C4AD0"/>
    <w:rsid w:val="009F1D06"/>
    <w:rsid w:val="009F6550"/>
    <w:rsid w:val="00A3253F"/>
    <w:rsid w:val="00A53547"/>
    <w:rsid w:val="00A9260F"/>
    <w:rsid w:val="00AA050A"/>
    <w:rsid w:val="00AB03CC"/>
    <w:rsid w:val="00AB44B2"/>
    <w:rsid w:val="00AC1627"/>
    <w:rsid w:val="00B16ACE"/>
    <w:rsid w:val="00B33EDA"/>
    <w:rsid w:val="00B44A41"/>
    <w:rsid w:val="00B63E28"/>
    <w:rsid w:val="00B75282"/>
    <w:rsid w:val="00C23A6C"/>
    <w:rsid w:val="00C54074"/>
    <w:rsid w:val="00CA3CA7"/>
    <w:rsid w:val="00D17145"/>
    <w:rsid w:val="00D77ABE"/>
    <w:rsid w:val="00D855AA"/>
    <w:rsid w:val="00D86C64"/>
    <w:rsid w:val="00DD2D48"/>
    <w:rsid w:val="00DD58D9"/>
    <w:rsid w:val="00DD6E07"/>
    <w:rsid w:val="00DF07B6"/>
    <w:rsid w:val="00E06D9F"/>
    <w:rsid w:val="00E23265"/>
    <w:rsid w:val="00E42DE0"/>
    <w:rsid w:val="00E70E96"/>
    <w:rsid w:val="00EA197A"/>
    <w:rsid w:val="00EC140F"/>
    <w:rsid w:val="00ED4278"/>
    <w:rsid w:val="00F2125C"/>
    <w:rsid w:val="00F5735E"/>
    <w:rsid w:val="00F62B3B"/>
    <w:rsid w:val="00F6322C"/>
    <w:rsid w:val="00F71FAD"/>
    <w:rsid w:val="00F85640"/>
    <w:rsid w:val="00FC01BA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HTML Preformatted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D1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rsid w:val="00594110"/>
  </w:style>
  <w:style w:type="paragraph" w:styleId="a6">
    <w:name w:val="footer"/>
    <w:basedOn w:val="a0"/>
    <w:link w:val="a7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594110"/>
  </w:style>
  <w:style w:type="paragraph" w:styleId="a8">
    <w:name w:val="Balloon Text"/>
    <w:basedOn w:val="a0"/>
    <w:link w:val="a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a">
    <w:name w:val="List Paragraph"/>
    <w:basedOn w:val="a0"/>
    <w:link w:val="ab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1"/>
    <w:link w:val="4"/>
    <w:uiPriority w:val="9"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c">
    <w:name w:val="Normal (Web)"/>
    <w:basedOn w:val="a0"/>
    <w:uiPriority w:val="99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1"/>
    <w:uiPriority w:val="22"/>
    <w:qFormat/>
    <w:rsid w:val="00372CBA"/>
    <w:rPr>
      <w:b/>
      <w:bCs/>
    </w:rPr>
  </w:style>
  <w:style w:type="paragraph" w:customStyle="1" w:styleId="rteindent1">
    <w:name w:val="rteindent1"/>
    <w:basedOn w:val="a0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ody Text"/>
    <w:basedOn w:val="a0"/>
    <w:link w:val="af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f">
    <w:name w:val="Основной текст Знак"/>
    <w:basedOn w:val="a1"/>
    <w:link w:val="ae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1">
    <w:name w:val="Body Text 2"/>
    <w:basedOn w:val="a0"/>
    <w:link w:val="22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0">
    <w:name w:val="Light Shading"/>
    <w:basedOn w:val="a2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1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1">
    <w:name w:val="Hyperlink"/>
    <w:basedOn w:val="a1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0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0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1"/>
    <w:rsid w:val="00546F0F"/>
  </w:style>
  <w:style w:type="character" w:customStyle="1" w:styleId="normaltextrun">
    <w:name w:val="normaltextrun"/>
    <w:basedOn w:val="a1"/>
    <w:rsid w:val="00546F0F"/>
  </w:style>
  <w:style w:type="character" w:customStyle="1" w:styleId="ab">
    <w:name w:val="Абзац списка Знак"/>
    <w:link w:val="aa"/>
    <w:uiPriority w:val="34"/>
    <w:locked/>
    <w:rsid w:val="00C23A6C"/>
    <w:rPr>
      <w:rFonts w:asciiTheme="minorHAnsi" w:eastAsiaTheme="minorEastAsia" w:hAnsiTheme="minorHAnsi" w:cstheme="minorBidi"/>
      <w:sz w:val="24"/>
      <w:szCs w:val="24"/>
      <w:lang w:val="ru-RU" w:eastAsia="ru-RU"/>
    </w:rPr>
  </w:style>
  <w:style w:type="table" w:styleId="af2">
    <w:name w:val="Table Grid"/>
    <w:basedOn w:val="a2"/>
    <w:uiPriority w:val="39"/>
    <w:rsid w:val="00D77ABE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644521"/>
  </w:style>
  <w:style w:type="character" w:customStyle="1" w:styleId="apple-style-span">
    <w:name w:val="apple-style-span"/>
    <w:basedOn w:val="a1"/>
    <w:rsid w:val="00644521"/>
  </w:style>
  <w:style w:type="paragraph" w:styleId="af3">
    <w:name w:val="Body Text Indent"/>
    <w:basedOn w:val="a0"/>
    <w:link w:val="af4"/>
    <w:unhideWhenUsed/>
    <w:rsid w:val="00644521"/>
    <w:pPr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4">
    <w:name w:val="Основной текст с отступом Знак"/>
    <w:basedOn w:val="a1"/>
    <w:link w:val="af3"/>
    <w:rsid w:val="00644521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1"/>
    <w:rsid w:val="00644521"/>
  </w:style>
  <w:style w:type="character" w:customStyle="1" w:styleId="20">
    <w:name w:val="Заголовок 2 Знак"/>
    <w:basedOn w:val="a1"/>
    <w:link w:val="2"/>
    <w:uiPriority w:val="9"/>
    <w:rsid w:val="001D10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remark-p">
    <w:name w:val="remark-p"/>
    <w:basedOn w:val="a0"/>
    <w:rsid w:val="001D10AD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D10AD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1"/>
    <w:rsid w:val="001D10AD"/>
    <w:rPr>
      <w:color w:val="008200"/>
    </w:rPr>
  </w:style>
  <w:style w:type="paragraph" w:customStyle="1" w:styleId="H3example-h3">
    <w:name w:val="H3_example-h3"/>
    <w:basedOn w:val="3"/>
    <w:rsid w:val="001D10AD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0"/>
    <w:rsid w:val="001D10AD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inline-author-p">
    <w:name w:val="inline-author-p"/>
    <w:basedOn w:val="a0"/>
    <w:rsid w:val="001D10AD"/>
    <w:pPr>
      <w:spacing w:after="105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1D10AD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2"/>
    <w:uiPriority w:val="61"/>
    <w:rsid w:val="001D10AD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2">
    <w:name w:val="Заголовок1_ГД"/>
    <w:basedOn w:val="a0"/>
    <w:next w:val="a0"/>
    <w:rsid w:val="001D10AD"/>
    <w:pPr>
      <w:spacing w:after="0" w:line="240" w:lineRule="auto"/>
      <w:jc w:val="center"/>
    </w:pPr>
    <w:rPr>
      <w:rFonts w:ascii="Arial" w:eastAsia="Times New Roman" w:hAnsi="Arial" w:cs="Arial"/>
      <w:b/>
      <w:sz w:val="24"/>
      <w:szCs w:val="24"/>
      <w:lang w:eastAsia="ru-RU"/>
    </w:rPr>
  </w:style>
  <w:style w:type="paragraph" w:customStyle="1" w:styleId="af5">
    <w:name w:val="Основной_ГД"/>
    <w:basedOn w:val="a0"/>
    <w:rsid w:val="001D10AD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3">
    <w:name w:val="Подзаголовок_ГД_2"/>
    <w:basedOn w:val="a0"/>
    <w:next w:val="af5"/>
    <w:rsid w:val="001D10AD"/>
    <w:pPr>
      <w:spacing w:after="0" w:line="240" w:lineRule="auto"/>
      <w:ind w:firstLine="540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a">
    <w:name w:val="Список_ГД"/>
    <w:basedOn w:val="af5"/>
    <w:rsid w:val="001D10AD"/>
    <w:pPr>
      <w:numPr>
        <w:numId w:val="1"/>
      </w:numPr>
    </w:pPr>
  </w:style>
  <w:style w:type="character" w:styleId="af6">
    <w:name w:val="page number"/>
    <w:basedOn w:val="a1"/>
    <w:semiHidden/>
    <w:rsid w:val="001D10AD"/>
  </w:style>
  <w:style w:type="paragraph" w:styleId="24">
    <w:name w:val="Body Text Indent 2"/>
    <w:basedOn w:val="a0"/>
    <w:link w:val="25"/>
    <w:semiHidden/>
    <w:rsid w:val="001D10AD"/>
    <w:pPr>
      <w:spacing w:after="0" w:line="360" w:lineRule="auto"/>
      <w:ind w:firstLine="708"/>
      <w:jc w:val="both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1"/>
    <w:link w:val="24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af7">
    <w:name w:val="СлужПоля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u w:val="single"/>
      <w:lang w:eastAsia="ru-RU"/>
    </w:rPr>
  </w:style>
  <w:style w:type="paragraph" w:customStyle="1" w:styleId="af8">
    <w:name w:val="Основной текст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9">
    <w:name w:val="Название статьи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customStyle="1" w:styleId="13">
    <w:name w:val="Подзаголовок1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26">
    <w:name w:val="Подзаголовок2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i/>
      <w:sz w:val="24"/>
      <w:szCs w:val="24"/>
      <w:lang w:eastAsia="ru-RU"/>
    </w:rPr>
  </w:style>
  <w:style w:type="paragraph" w:customStyle="1" w:styleId="31">
    <w:name w:val="Подзаголовок3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styleId="afa">
    <w:name w:val="Emphasis"/>
    <w:qFormat/>
    <w:rsid w:val="001D10AD"/>
    <w:rPr>
      <w:i/>
      <w:iCs/>
    </w:rPr>
  </w:style>
  <w:style w:type="paragraph" w:customStyle="1" w:styleId="mainoficina">
    <w:name w:val="mainoficina"/>
    <w:basedOn w:val="a0"/>
    <w:rsid w:val="001D10AD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2">
    <w:name w:val="Body Text 3"/>
    <w:basedOn w:val="a0"/>
    <w:link w:val="33"/>
    <w:semiHidden/>
    <w:rsid w:val="001D10A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33">
    <w:name w:val="Основной текст 3 Знак"/>
    <w:basedOn w:val="a1"/>
    <w:link w:val="32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l1">
    <w:name w:val="l1"/>
    <w:basedOn w:val="a0"/>
    <w:rsid w:val="001D10AD"/>
    <w:pPr>
      <w:spacing w:before="60" w:after="60" w:line="240" w:lineRule="auto"/>
      <w:ind w:left="285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b">
    <w:name w:val="FollowedHyperlink"/>
    <w:semiHidden/>
    <w:rsid w:val="001D10AD"/>
    <w:rPr>
      <w:color w:val="800080"/>
      <w:u w:val="single"/>
    </w:rPr>
  </w:style>
  <w:style w:type="paragraph" w:styleId="HTML">
    <w:name w:val="HTML Preformatted"/>
    <w:basedOn w:val="a0"/>
    <w:link w:val="HTML0"/>
    <w:semiHidden/>
    <w:rsid w:val="001D10AD"/>
    <w:pPr>
      <w:pBdr>
        <w:left w:val="single" w:sz="6" w:space="12" w:color="CCCCCC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1224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semiHidden/>
    <w:rsid w:val="001D10AD"/>
    <w:rPr>
      <w:rFonts w:ascii="Courier New" w:eastAsia="Times New Roman" w:hAnsi="Courier New" w:cs="Courier New"/>
      <w:lang w:val="ru-RU" w:eastAsia="ru-RU"/>
    </w:rPr>
  </w:style>
  <w:style w:type="paragraph" w:customStyle="1" w:styleId="Epigraph">
    <w:name w:val="Epigraph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i/>
      <w:iCs/>
      <w:sz w:val="22"/>
      <w:szCs w:val="22"/>
      <w:lang w:val="ru-RU" w:eastAsia="ru-RU"/>
    </w:rPr>
  </w:style>
  <w:style w:type="paragraph" w:customStyle="1" w:styleId="EpigraphAuthor">
    <w:name w:val="Epigraph Author"/>
    <w:next w:val="a0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b/>
      <w:bCs/>
      <w:sz w:val="22"/>
      <w:szCs w:val="22"/>
      <w:lang w:val="ru-RU" w:eastAsia="ru-RU"/>
    </w:rPr>
  </w:style>
  <w:style w:type="paragraph" w:customStyle="1" w:styleId="Annotation">
    <w:name w:val="Annotation"/>
    <w:next w:val="a0"/>
    <w:uiPriority w:val="99"/>
    <w:rsid w:val="001D10AD"/>
    <w:pPr>
      <w:widowControl w:val="0"/>
      <w:autoSpaceDE w:val="0"/>
      <w:autoSpaceDN w:val="0"/>
      <w:adjustRightInd w:val="0"/>
      <w:ind w:firstLine="567"/>
      <w:jc w:val="both"/>
    </w:pPr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Cite">
    <w:name w:val="Cite"/>
    <w:next w:val="a0"/>
    <w:uiPriority w:val="99"/>
    <w:rsid w:val="001D10AD"/>
    <w:pPr>
      <w:widowControl w:val="0"/>
      <w:autoSpaceDE w:val="0"/>
      <w:autoSpaceDN w:val="0"/>
      <w:adjustRightInd w:val="0"/>
      <w:ind w:left="1134" w:right="600"/>
      <w:jc w:val="both"/>
    </w:pPr>
    <w:rPr>
      <w:rFonts w:ascii="Times New Roman" w:eastAsia="Times New Roman" w:hAnsi="Times New Roman"/>
      <w:sz w:val="22"/>
      <w:szCs w:val="22"/>
      <w:lang w:val="ru-RU" w:eastAsia="ru-RU"/>
    </w:rPr>
  </w:style>
  <w:style w:type="paragraph" w:customStyle="1" w:styleId="CiteAuthor">
    <w:name w:val="Cite Author"/>
    <w:next w:val="a0"/>
    <w:uiPriority w:val="99"/>
    <w:rsid w:val="001D10AD"/>
    <w:pPr>
      <w:widowControl w:val="0"/>
      <w:autoSpaceDE w:val="0"/>
      <w:autoSpaceDN w:val="0"/>
      <w:adjustRightInd w:val="0"/>
      <w:ind w:left="1701" w:right="600"/>
      <w:jc w:val="both"/>
    </w:pPr>
    <w:rPr>
      <w:rFonts w:ascii="Times New Roman" w:eastAsia="Times New Roman" w:hAnsi="Times New Roman"/>
      <w:b/>
      <w:bCs/>
      <w:i/>
      <w:iCs/>
      <w:sz w:val="22"/>
      <w:szCs w:val="22"/>
      <w:lang w:val="ru-RU" w:eastAsia="ru-RU"/>
    </w:rPr>
  </w:style>
  <w:style w:type="paragraph" w:customStyle="1" w:styleId="FootNote">
    <w:name w:val="FootNote"/>
    <w:next w:val="a0"/>
    <w:uiPriority w:val="99"/>
    <w:rsid w:val="001D10AD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character" w:customStyle="1" w:styleId="14">
    <w:name w:val="Выделение1"/>
    <w:basedOn w:val="a1"/>
    <w:rsid w:val="001D10AD"/>
  </w:style>
  <w:style w:type="character" w:customStyle="1" w:styleId="textauthor">
    <w:name w:val="text_author"/>
    <w:rsid w:val="001D10AD"/>
  </w:style>
  <w:style w:type="table" w:styleId="-3">
    <w:name w:val="Light Grid Accent 3"/>
    <w:basedOn w:val="a2"/>
    <w:uiPriority w:val="62"/>
    <w:rsid w:val="00F8564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textrun">
    <w:name w:val="textrun"/>
    <w:basedOn w:val="a1"/>
    <w:rsid w:val="00034CBB"/>
  </w:style>
  <w:style w:type="character" w:customStyle="1" w:styleId="spellingerror">
    <w:name w:val="spellingerror"/>
    <w:basedOn w:val="a1"/>
    <w:rsid w:val="00034C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HTML Preformatted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D1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rsid w:val="00594110"/>
  </w:style>
  <w:style w:type="paragraph" w:styleId="a6">
    <w:name w:val="footer"/>
    <w:basedOn w:val="a0"/>
    <w:link w:val="a7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594110"/>
  </w:style>
  <w:style w:type="paragraph" w:styleId="a8">
    <w:name w:val="Balloon Text"/>
    <w:basedOn w:val="a0"/>
    <w:link w:val="a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a">
    <w:name w:val="List Paragraph"/>
    <w:basedOn w:val="a0"/>
    <w:link w:val="ab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1"/>
    <w:link w:val="4"/>
    <w:uiPriority w:val="9"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c">
    <w:name w:val="Normal (Web)"/>
    <w:basedOn w:val="a0"/>
    <w:uiPriority w:val="99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1"/>
    <w:uiPriority w:val="22"/>
    <w:qFormat/>
    <w:rsid w:val="00372CBA"/>
    <w:rPr>
      <w:b/>
      <w:bCs/>
    </w:rPr>
  </w:style>
  <w:style w:type="paragraph" w:customStyle="1" w:styleId="rteindent1">
    <w:name w:val="rteindent1"/>
    <w:basedOn w:val="a0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ody Text"/>
    <w:basedOn w:val="a0"/>
    <w:link w:val="af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f">
    <w:name w:val="Основной текст Знак"/>
    <w:basedOn w:val="a1"/>
    <w:link w:val="ae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1">
    <w:name w:val="Body Text 2"/>
    <w:basedOn w:val="a0"/>
    <w:link w:val="22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0">
    <w:name w:val="Light Shading"/>
    <w:basedOn w:val="a2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1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1">
    <w:name w:val="Hyperlink"/>
    <w:basedOn w:val="a1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0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0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1"/>
    <w:rsid w:val="00546F0F"/>
  </w:style>
  <w:style w:type="character" w:customStyle="1" w:styleId="normaltextrun">
    <w:name w:val="normaltextrun"/>
    <w:basedOn w:val="a1"/>
    <w:rsid w:val="00546F0F"/>
  </w:style>
  <w:style w:type="character" w:customStyle="1" w:styleId="ab">
    <w:name w:val="Абзац списка Знак"/>
    <w:link w:val="aa"/>
    <w:uiPriority w:val="34"/>
    <w:locked/>
    <w:rsid w:val="00C23A6C"/>
    <w:rPr>
      <w:rFonts w:asciiTheme="minorHAnsi" w:eastAsiaTheme="minorEastAsia" w:hAnsiTheme="minorHAnsi" w:cstheme="minorBidi"/>
      <w:sz w:val="24"/>
      <w:szCs w:val="24"/>
      <w:lang w:val="ru-RU" w:eastAsia="ru-RU"/>
    </w:rPr>
  </w:style>
  <w:style w:type="table" w:styleId="af2">
    <w:name w:val="Table Grid"/>
    <w:basedOn w:val="a2"/>
    <w:uiPriority w:val="39"/>
    <w:rsid w:val="00D77ABE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644521"/>
  </w:style>
  <w:style w:type="character" w:customStyle="1" w:styleId="apple-style-span">
    <w:name w:val="apple-style-span"/>
    <w:basedOn w:val="a1"/>
    <w:rsid w:val="00644521"/>
  </w:style>
  <w:style w:type="paragraph" w:styleId="af3">
    <w:name w:val="Body Text Indent"/>
    <w:basedOn w:val="a0"/>
    <w:link w:val="af4"/>
    <w:unhideWhenUsed/>
    <w:rsid w:val="00644521"/>
    <w:pPr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4">
    <w:name w:val="Основной текст с отступом Знак"/>
    <w:basedOn w:val="a1"/>
    <w:link w:val="af3"/>
    <w:rsid w:val="00644521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1"/>
    <w:rsid w:val="00644521"/>
  </w:style>
  <w:style w:type="character" w:customStyle="1" w:styleId="20">
    <w:name w:val="Заголовок 2 Знак"/>
    <w:basedOn w:val="a1"/>
    <w:link w:val="2"/>
    <w:uiPriority w:val="9"/>
    <w:rsid w:val="001D10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remark-p">
    <w:name w:val="remark-p"/>
    <w:basedOn w:val="a0"/>
    <w:rsid w:val="001D10AD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D10AD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1"/>
    <w:rsid w:val="001D10AD"/>
    <w:rPr>
      <w:color w:val="008200"/>
    </w:rPr>
  </w:style>
  <w:style w:type="paragraph" w:customStyle="1" w:styleId="H3example-h3">
    <w:name w:val="H3_example-h3"/>
    <w:basedOn w:val="3"/>
    <w:rsid w:val="001D10AD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0"/>
    <w:rsid w:val="001D10AD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inline-author-p">
    <w:name w:val="inline-author-p"/>
    <w:basedOn w:val="a0"/>
    <w:rsid w:val="001D10AD"/>
    <w:pPr>
      <w:spacing w:after="105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1D10AD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2"/>
    <w:uiPriority w:val="61"/>
    <w:rsid w:val="001D10AD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2">
    <w:name w:val="Заголовок1_ГД"/>
    <w:basedOn w:val="a0"/>
    <w:next w:val="a0"/>
    <w:rsid w:val="001D10AD"/>
    <w:pPr>
      <w:spacing w:after="0" w:line="240" w:lineRule="auto"/>
      <w:jc w:val="center"/>
    </w:pPr>
    <w:rPr>
      <w:rFonts w:ascii="Arial" w:eastAsia="Times New Roman" w:hAnsi="Arial" w:cs="Arial"/>
      <w:b/>
      <w:sz w:val="24"/>
      <w:szCs w:val="24"/>
      <w:lang w:eastAsia="ru-RU"/>
    </w:rPr>
  </w:style>
  <w:style w:type="paragraph" w:customStyle="1" w:styleId="af5">
    <w:name w:val="Основной_ГД"/>
    <w:basedOn w:val="a0"/>
    <w:rsid w:val="001D10AD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3">
    <w:name w:val="Подзаголовок_ГД_2"/>
    <w:basedOn w:val="a0"/>
    <w:next w:val="af5"/>
    <w:rsid w:val="001D10AD"/>
    <w:pPr>
      <w:spacing w:after="0" w:line="240" w:lineRule="auto"/>
      <w:ind w:firstLine="540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a">
    <w:name w:val="Список_ГД"/>
    <w:basedOn w:val="af5"/>
    <w:rsid w:val="001D10AD"/>
    <w:pPr>
      <w:numPr>
        <w:numId w:val="1"/>
      </w:numPr>
    </w:pPr>
  </w:style>
  <w:style w:type="character" w:styleId="af6">
    <w:name w:val="page number"/>
    <w:basedOn w:val="a1"/>
    <w:semiHidden/>
    <w:rsid w:val="001D10AD"/>
  </w:style>
  <w:style w:type="paragraph" w:styleId="24">
    <w:name w:val="Body Text Indent 2"/>
    <w:basedOn w:val="a0"/>
    <w:link w:val="25"/>
    <w:semiHidden/>
    <w:rsid w:val="001D10AD"/>
    <w:pPr>
      <w:spacing w:after="0" w:line="360" w:lineRule="auto"/>
      <w:ind w:firstLine="708"/>
      <w:jc w:val="both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1"/>
    <w:link w:val="24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af7">
    <w:name w:val="СлужПоля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u w:val="single"/>
      <w:lang w:eastAsia="ru-RU"/>
    </w:rPr>
  </w:style>
  <w:style w:type="paragraph" w:customStyle="1" w:styleId="af8">
    <w:name w:val="Основной текст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9">
    <w:name w:val="Название статьи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customStyle="1" w:styleId="13">
    <w:name w:val="Подзаголовок1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26">
    <w:name w:val="Подзаголовок2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i/>
      <w:sz w:val="24"/>
      <w:szCs w:val="24"/>
      <w:lang w:eastAsia="ru-RU"/>
    </w:rPr>
  </w:style>
  <w:style w:type="paragraph" w:customStyle="1" w:styleId="31">
    <w:name w:val="Подзаголовок3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styleId="afa">
    <w:name w:val="Emphasis"/>
    <w:qFormat/>
    <w:rsid w:val="001D10AD"/>
    <w:rPr>
      <w:i/>
      <w:iCs/>
    </w:rPr>
  </w:style>
  <w:style w:type="paragraph" w:customStyle="1" w:styleId="mainoficina">
    <w:name w:val="mainoficina"/>
    <w:basedOn w:val="a0"/>
    <w:rsid w:val="001D10AD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2">
    <w:name w:val="Body Text 3"/>
    <w:basedOn w:val="a0"/>
    <w:link w:val="33"/>
    <w:semiHidden/>
    <w:rsid w:val="001D10A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33">
    <w:name w:val="Основной текст 3 Знак"/>
    <w:basedOn w:val="a1"/>
    <w:link w:val="32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l1">
    <w:name w:val="l1"/>
    <w:basedOn w:val="a0"/>
    <w:rsid w:val="001D10AD"/>
    <w:pPr>
      <w:spacing w:before="60" w:after="60" w:line="240" w:lineRule="auto"/>
      <w:ind w:left="285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b">
    <w:name w:val="FollowedHyperlink"/>
    <w:semiHidden/>
    <w:rsid w:val="001D10AD"/>
    <w:rPr>
      <w:color w:val="800080"/>
      <w:u w:val="single"/>
    </w:rPr>
  </w:style>
  <w:style w:type="paragraph" w:styleId="HTML">
    <w:name w:val="HTML Preformatted"/>
    <w:basedOn w:val="a0"/>
    <w:link w:val="HTML0"/>
    <w:semiHidden/>
    <w:rsid w:val="001D10AD"/>
    <w:pPr>
      <w:pBdr>
        <w:left w:val="single" w:sz="6" w:space="12" w:color="CCCCCC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1224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semiHidden/>
    <w:rsid w:val="001D10AD"/>
    <w:rPr>
      <w:rFonts w:ascii="Courier New" w:eastAsia="Times New Roman" w:hAnsi="Courier New" w:cs="Courier New"/>
      <w:lang w:val="ru-RU" w:eastAsia="ru-RU"/>
    </w:rPr>
  </w:style>
  <w:style w:type="paragraph" w:customStyle="1" w:styleId="Epigraph">
    <w:name w:val="Epigraph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i/>
      <w:iCs/>
      <w:sz w:val="22"/>
      <w:szCs w:val="22"/>
      <w:lang w:val="ru-RU" w:eastAsia="ru-RU"/>
    </w:rPr>
  </w:style>
  <w:style w:type="paragraph" w:customStyle="1" w:styleId="EpigraphAuthor">
    <w:name w:val="Epigraph Author"/>
    <w:next w:val="a0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b/>
      <w:bCs/>
      <w:sz w:val="22"/>
      <w:szCs w:val="22"/>
      <w:lang w:val="ru-RU" w:eastAsia="ru-RU"/>
    </w:rPr>
  </w:style>
  <w:style w:type="paragraph" w:customStyle="1" w:styleId="Annotation">
    <w:name w:val="Annotation"/>
    <w:next w:val="a0"/>
    <w:uiPriority w:val="99"/>
    <w:rsid w:val="001D10AD"/>
    <w:pPr>
      <w:widowControl w:val="0"/>
      <w:autoSpaceDE w:val="0"/>
      <w:autoSpaceDN w:val="0"/>
      <w:adjustRightInd w:val="0"/>
      <w:ind w:firstLine="567"/>
      <w:jc w:val="both"/>
    </w:pPr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Cite">
    <w:name w:val="Cite"/>
    <w:next w:val="a0"/>
    <w:uiPriority w:val="99"/>
    <w:rsid w:val="001D10AD"/>
    <w:pPr>
      <w:widowControl w:val="0"/>
      <w:autoSpaceDE w:val="0"/>
      <w:autoSpaceDN w:val="0"/>
      <w:adjustRightInd w:val="0"/>
      <w:ind w:left="1134" w:right="600"/>
      <w:jc w:val="both"/>
    </w:pPr>
    <w:rPr>
      <w:rFonts w:ascii="Times New Roman" w:eastAsia="Times New Roman" w:hAnsi="Times New Roman"/>
      <w:sz w:val="22"/>
      <w:szCs w:val="22"/>
      <w:lang w:val="ru-RU" w:eastAsia="ru-RU"/>
    </w:rPr>
  </w:style>
  <w:style w:type="paragraph" w:customStyle="1" w:styleId="CiteAuthor">
    <w:name w:val="Cite Author"/>
    <w:next w:val="a0"/>
    <w:uiPriority w:val="99"/>
    <w:rsid w:val="001D10AD"/>
    <w:pPr>
      <w:widowControl w:val="0"/>
      <w:autoSpaceDE w:val="0"/>
      <w:autoSpaceDN w:val="0"/>
      <w:adjustRightInd w:val="0"/>
      <w:ind w:left="1701" w:right="600"/>
      <w:jc w:val="both"/>
    </w:pPr>
    <w:rPr>
      <w:rFonts w:ascii="Times New Roman" w:eastAsia="Times New Roman" w:hAnsi="Times New Roman"/>
      <w:b/>
      <w:bCs/>
      <w:i/>
      <w:iCs/>
      <w:sz w:val="22"/>
      <w:szCs w:val="22"/>
      <w:lang w:val="ru-RU" w:eastAsia="ru-RU"/>
    </w:rPr>
  </w:style>
  <w:style w:type="paragraph" w:customStyle="1" w:styleId="FootNote">
    <w:name w:val="FootNote"/>
    <w:next w:val="a0"/>
    <w:uiPriority w:val="99"/>
    <w:rsid w:val="001D10AD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character" w:customStyle="1" w:styleId="14">
    <w:name w:val="Выделение1"/>
    <w:basedOn w:val="a1"/>
    <w:rsid w:val="001D10AD"/>
  </w:style>
  <w:style w:type="character" w:customStyle="1" w:styleId="textauthor">
    <w:name w:val="text_author"/>
    <w:rsid w:val="001D10AD"/>
  </w:style>
  <w:style w:type="table" w:styleId="-3">
    <w:name w:val="Light Grid Accent 3"/>
    <w:basedOn w:val="a2"/>
    <w:uiPriority w:val="62"/>
    <w:rsid w:val="00F8564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textrun">
    <w:name w:val="textrun"/>
    <w:basedOn w:val="a1"/>
    <w:rsid w:val="00034CBB"/>
  </w:style>
  <w:style w:type="character" w:customStyle="1" w:styleId="spellingerror">
    <w:name w:val="spellingerror"/>
    <w:basedOn w:val="a1"/>
    <w:rsid w:val="00034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erickson.ru/publications/articles/coaching-business/41233-emotsionalnoe-liderstv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49B22-7780-4763-948F-405F6C4EA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1</Pages>
  <Words>276</Words>
  <Characters>1864</Characters>
  <Application>Microsoft Office Word</Application>
  <DocSecurity>0</DocSecurity>
  <Lines>38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2018-10-25T04:50:00Z</dcterms:created>
  <dcterms:modified xsi:type="dcterms:W3CDTF">2018-10-25T04:50:00Z</dcterms:modified>
</cp:coreProperties>
</file>