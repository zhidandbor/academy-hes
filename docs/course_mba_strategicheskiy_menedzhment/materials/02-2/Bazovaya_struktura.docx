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840" w:rsidRDefault="00306840" w:rsidP="00306840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/>
          <w:sz w:val="22"/>
          <w:szCs w:val="22"/>
        </w:rPr>
      </w:pPr>
      <w:bookmarkStart w:id="0" w:name="_GoBack"/>
      <w:r>
        <w:rPr>
          <w:rStyle w:val="normaltextrun"/>
          <w:rFonts w:ascii="Calibri" w:hAnsi="Calibri"/>
          <w:b/>
          <w:bCs/>
        </w:rPr>
        <w:t>Базовая структура управленческой </w:t>
      </w:r>
      <w:proofErr w:type="spellStart"/>
      <w:r>
        <w:rPr>
          <w:rStyle w:val="normaltextrun"/>
          <w:rFonts w:ascii="Calibri" w:hAnsi="Calibri"/>
          <w:b/>
          <w:bCs/>
        </w:rPr>
        <w:t>коучинговой</w:t>
      </w:r>
      <w:proofErr w:type="spellEnd"/>
      <w:r>
        <w:rPr>
          <w:rStyle w:val="normaltextrun"/>
          <w:rFonts w:ascii="Calibri" w:hAnsi="Calibri"/>
          <w:b/>
          <w:bCs/>
        </w:rPr>
        <w:t> сессии</w:t>
      </w:r>
      <w:r>
        <w:rPr>
          <w:rStyle w:val="eop"/>
          <w:rFonts w:ascii="Calibri" w:hAnsi="Calibri"/>
        </w:rPr>
        <w:t> </w:t>
      </w:r>
    </w:p>
    <w:bookmarkEnd w:id="0"/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3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proofErr w:type="spellStart"/>
      <w:r>
        <w:rPr>
          <w:rStyle w:val="normaltextrun"/>
          <w:rFonts w:ascii="Calibri" w:hAnsi="Calibri"/>
          <w:b/>
          <w:bCs/>
          <w:sz w:val="22"/>
          <w:szCs w:val="22"/>
          <w:lang w:val="en-US"/>
        </w:rPr>
        <w:t>Элементы</w:t>
      </w:r>
      <w:proofErr w:type="spellEnd"/>
      <w:r>
        <w:rPr>
          <w:rStyle w:val="normaltextrun"/>
          <w:rFonts w:ascii="Calibri" w:hAnsi="Calibri"/>
          <w:b/>
          <w:bCs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b/>
          <w:bCs/>
          <w:sz w:val="22"/>
          <w:szCs w:val="22"/>
          <w:lang w:val="en-US"/>
        </w:rPr>
        <w:t>построения</w:t>
      </w:r>
      <w:proofErr w:type="spellEnd"/>
      <w:r>
        <w:rPr>
          <w:rStyle w:val="normaltextrun"/>
          <w:rFonts w:ascii="Calibri" w:hAnsi="Calibri"/>
          <w:b/>
          <w:bCs/>
          <w:sz w:val="22"/>
          <w:szCs w:val="22"/>
          <w:lang w:val="en-US"/>
        </w:rPr>
        <w:t> </w:t>
      </w:r>
      <w:r>
        <w:rPr>
          <w:rStyle w:val="normaltextrun"/>
          <w:rFonts w:ascii="Calibri" w:hAnsi="Calibri"/>
          <w:b/>
          <w:bCs/>
          <w:sz w:val="22"/>
          <w:szCs w:val="22"/>
        </w:rPr>
        <w:t>контакта</w:t>
      </w:r>
      <w:r>
        <w:rPr>
          <w:rStyle w:val="normaltextrun"/>
          <w:rFonts w:ascii="Calibri" w:hAnsi="Calibri"/>
          <w:b/>
          <w:bCs/>
          <w:sz w:val="22"/>
          <w:szCs w:val="22"/>
          <w:lang w:val="en-US"/>
        </w:rPr>
        <w:t>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Теплый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интерес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,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детали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.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Подстройка к тону, высоте и громкости голоса, к скорости речи.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Использование вводных слов и повторов.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6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Контракт – определение темы и основной цели беседы. </w:t>
      </w:r>
      <w:r>
        <w:rPr>
          <w:rStyle w:val="normaltextrun"/>
          <w:rFonts w:ascii="Calibri" w:hAnsi="Calibri"/>
          <w:sz w:val="22"/>
          <w:szCs w:val="22"/>
        </w:rPr>
        <w:t>В ходе беседы руководитель-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коуч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и сотрудник фокусируются на целях, ценностях и принятых обязательствах сотрудника в рамках проекта или заявленных задач.</w:t>
      </w:r>
      <w:r>
        <w:rPr>
          <w:rStyle w:val="normaltextrun"/>
          <w:rFonts w:ascii="Calibri" w:hAnsi="Calibri"/>
          <w:b/>
          <w:bCs/>
          <w:sz w:val="22"/>
          <w:szCs w:val="22"/>
        </w:rPr>
        <w:t>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Возможные вопросы о теме и результате беседы: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«Чего вы хотите достичь за эти 30 (45/60) минут? Как вы могли бы наилучшим образом использовать свое время?». Сотрудник описывает свои трудности, фокусирует внимание на целях, ценностях, увлеченности и приверженности. Если нужно, переведите сотрудника из состояния жалобщика, посетителя в состояние активного сотрудника. Используйте ценностные/мотивационные слова и повторы.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«У нас есть 30 минут на совместную работу, чтобы достичь наилучшего результата и пользы в отношении ваших целей, что конкретно вы хотели бы исследовать?».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«На каком конкретном вопросе мы можем сфокусироваться сегодня, чтобы вы получили свой наилучший результат, который вы хотите (наиболее полезный для вас / для проекта / для отдела)»?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«Если бы к концу этой беседы мы могли бы достичь ключевого результата, который вы хотите, то о какой теме (вопросе) вы хотели бы поговорить?».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«Сегодня у нас есть ___ минут. Как бы вы хотели использовать это время, и какую конкретную ценность за эти ___ минут вы хотите создать?».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29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Руководитель-</w:t>
      </w:r>
      <w:proofErr w:type="spellStart"/>
      <w:r>
        <w:rPr>
          <w:rStyle w:val="normaltextrun"/>
          <w:rFonts w:ascii="Calibri" w:hAnsi="Calibri"/>
          <w:b/>
          <w:bCs/>
          <w:sz w:val="22"/>
          <w:szCs w:val="22"/>
        </w:rPr>
        <w:t>коуч</w:t>
      </w:r>
      <w:proofErr w:type="spellEnd"/>
      <w:r>
        <w:rPr>
          <w:rStyle w:val="normaltextrun"/>
          <w:rFonts w:ascii="Calibri" w:hAnsi="Calibri"/>
          <w:b/>
          <w:bCs/>
          <w:sz w:val="22"/>
          <w:szCs w:val="22"/>
        </w:rPr>
        <w:t> исследует шаги по планированию результата и задает вопросы: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0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Чего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Вы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хотите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?</w:t>
      </w:r>
      <w:r>
        <w:rPr>
          <w:rStyle w:val="normaltextrun"/>
          <w:rFonts w:ascii="Calibri" w:hAnsi="Calibri"/>
          <w:sz w:val="22"/>
          <w:szCs w:val="22"/>
        </w:rPr>
        <w:t>»</w:t>
      </w:r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0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«Как Вы можете это получить?»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0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«Как Вы можете достичь этого в долгосрочной перспективе? Как Вы можете получить уверенность в том, что это наступит? Как Вы можете сделать этот результат еще более значимым? Нужна ли Вам для этого еще более сильная приверженность?»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0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«Как Вы узнаете, что вы  удовлетворены результатом? Действительно</w:t>
      </w:r>
      <w:proofErr w:type="gramStart"/>
      <w:r>
        <w:rPr>
          <w:rStyle w:val="normaltextrun"/>
          <w:rFonts w:ascii="Calibri" w:hAnsi="Calibri"/>
          <w:sz w:val="22"/>
          <w:szCs w:val="22"/>
        </w:rPr>
        <w:t> ,</w:t>
      </w:r>
      <w:proofErr w:type="gramEnd"/>
      <w:r>
        <w:rPr>
          <w:rStyle w:val="normaltextrun"/>
          <w:rFonts w:ascii="Calibri" w:hAnsi="Calibri"/>
          <w:sz w:val="22"/>
          <w:szCs w:val="22"/>
        </w:rPr>
        <w:t> как Вы узнаете, что достигли цели?»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1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Руководитель-</w:t>
      </w:r>
      <w:proofErr w:type="spellStart"/>
      <w:r>
        <w:rPr>
          <w:rStyle w:val="normaltextrun"/>
          <w:rFonts w:ascii="Calibri" w:hAnsi="Calibri"/>
          <w:b/>
          <w:bCs/>
          <w:sz w:val="22"/>
          <w:szCs w:val="22"/>
        </w:rPr>
        <w:t>коуч</w:t>
      </w:r>
      <w:proofErr w:type="spellEnd"/>
      <w:r>
        <w:rPr>
          <w:rStyle w:val="normaltextrun"/>
          <w:rFonts w:ascii="Calibri" w:hAnsi="Calibri"/>
          <w:b/>
          <w:bCs/>
          <w:sz w:val="22"/>
          <w:szCs w:val="22"/>
        </w:rPr>
        <w:t> слушает ответы на вопросы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Сформулирован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ли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он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позитивно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?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Находится ли он в зоне контроля сотрудника?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Является ли цель </w:t>
      </w:r>
      <w:r>
        <w:rPr>
          <w:rStyle w:val="normaltextrun"/>
          <w:rFonts w:ascii="Calibri" w:hAnsi="Calibri"/>
          <w:sz w:val="22"/>
          <w:szCs w:val="22"/>
          <w:lang w:val="en-US"/>
        </w:rPr>
        <w:t>S</w:t>
      </w:r>
      <w:r>
        <w:rPr>
          <w:rStyle w:val="normaltextrun"/>
          <w:rFonts w:ascii="Calibri" w:hAnsi="Calibri"/>
          <w:sz w:val="22"/>
          <w:szCs w:val="22"/>
        </w:rPr>
        <w:t>.</w:t>
      </w:r>
      <w:r>
        <w:rPr>
          <w:rStyle w:val="normaltextrun"/>
          <w:rFonts w:ascii="Calibri" w:hAnsi="Calibri"/>
          <w:sz w:val="22"/>
          <w:szCs w:val="22"/>
          <w:lang w:val="en-US"/>
        </w:rPr>
        <w:t>M</w:t>
      </w:r>
      <w:r>
        <w:rPr>
          <w:rStyle w:val="normaltextrun"/>
          <w:rFonts w:ascii="Calibri" w:hAnsi="Calibri"/>
          <w:sz w:val="22"/>
          <w:szCs w:val="22"/>
        </w:rPr>
        <w:t>.</w:t>
      </w:r>
      <w:r>
        <w:rPr>
          <w:rStyle w:val="normaltextrun"/>
          <w:rFonts w:ascii="Calibri" w:hAnsi="Calibri"/>
          <w:sz w:val="22"/>
          <w:szCs w:val="22"/>
          <w:lang w:val="en-US"/>
        </w:rPr>
        <w:t>A</w:t>
      </w:r>
      <w:r>
        <w:rPr>
          <w:rStyle w:val="normaltextrun"/>
          <w:rFonts w:ascii="Calibri" w:hAnsi="Calibri"/>
          <w:sz w:val="22"/>
          <w:szCs w:val="22"/>
        </w:rPr>
        <w:t>.</w:t>
      </w:r>
      <w:r>
        <w:rPr>
          <w:rStyle w:val="normaltextrun"/>
          <w:rFonts w:ascii="Calibri" w:hAnsi="Calibri"/>
          <w:sz w:val="22"/>
          <w:szCs w:val="22"/>
          <w:lang w:val="en-US"/>
        </w:rPr>
        <w:t>R</w:t>
      </w:r>
      <w:r>
        <w:rPr>
          <w:rStyle w:val="normaltextrun"/>
          <w:rFonts w:ascii="Calibri" w:hAnsi="Calibri"/>
          <w:sz w:val="22"/>
          <w:szCs w:val="22"/>
        </w:rPr>
        <w:t>.</w:t>
      </w:r>
      <w:r>
        <w:rPr>
          <w:rStyle w:val="normaltextrun"/>
          <w:rFonts w:ascii="Calibri" w:hAnsi="Calibri"/>
          <w:sz w:val="22"/>
          <w:szCs w:val="22"/>
          <w:lang w:val="en-US"/>
        </w:rPr>
        <w:t>R</w:t>
      </w:r>
      <w:r>
        <w:rPr>
          <w:rStyle w:val="normaltextrun"/>
          <w:rFonts w:ascii="Calibri" w:hAnsi="Calibri"/>
          <w:sz w:val="22"/>
          <w:szCs w:val="22"/>
        </w:rPr>
        <w:t>.</w:t>
      </w:r>
      <w:r>
        <w:rPr>
          <w:rStyle w:val="normaltextrun"/>
          <w:rFonts w:ascii="Calibri" w:hAnsi="Calibri"/>
          <w:sz w:val="22"/>
          <w:szCs w:val="22"/>
          <w:lang w:val="en-US"/>
        </w:rPr>
        <w:t>T</w:t>
      </w:r>
      <w:r>
        <w:rPr>
          <w:rStyle w:val="normaltextrun"/>
          <w:rFonts w:ascii="Calibri" w:hAnsi="Calibri"/>
          <w:sz w:val="22"/>
          <w:szCs w:val="22"/>
        </w:rPr>
        <w:t>. (конкретной, измеримой, достижимой, реалистичной и определенной во времени)?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Является ли цель 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экологичной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(соответствует/</w:t>
      </w:r>
      <w:proofErr w:type="gramStart"/>
      <w:r>
        <w:rPr>
          <w:rStyle w:val="normaltextrun"/>
          <w:rFonts w:ascii="Calibri" w:hAnsi="Calibri"/>
          <w:sz w:val="22"/>
          <w:szCs w:val="22"/>
        </w:rPr>
        <w:t>соотносится</w:t>
      </w:r>
      <w:proofErr w:type="gramEnd"/>
      <w:r>
        <w:rPr>
          <w:rStyle w:val="normaltextrun"/>
          <w:rFonts w:ascii="Calibri" w:hAnsi="Calibri"/>
          <w:sz w:val="22"/>
          <w:szCs w:val="22"/>
        </w:rPr>
        <w:t>  ли она другим целям)?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Как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ваши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действия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повлияют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на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другие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направления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/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этапы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 </w:t>
      </w:r>
      <w:proofErr w:type="spellStart"/>
      <w:r>
        <w:rPr>
          <w:rStyle w:val="normaltextrun"/>
          <w:rFonts w:ascii="Calibri" w:hAnsi="Calibri"/>
          <w:sz w:val="22"/>
          <w:szCs w:val="22"/>
          <w:lang w:val="en-US"/>
        </w:rPr>
        <w:t>проекта</w:t>
      </w:r>
      <w:proofErr w:type="spellEnd"/>
      <w:r>
        <w:rPr>
          <w:rStyle w:val="normaltextrun"/>
          <w:rFonts w:ascii="Calibri" w:hAnsi="Calibri"/>
          <w:sz w:val="22"/>
          <w:szCs w:val="22"/>
          <w:lang w:val="en-US"/>
        </w:rPr>
        <w:t>?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4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Руководитель-</w:t>
      </w:r>
      <w:proofErr w:type="spellStart"/>
      <w:r>
        <w:rPr>
          <w:rStyle w:val="normaltextrun"/>
          <w:rFonts w:ascii="Calibri" w:hAnsi="Calibri"/>
          <w:b/>
          <w:bCs/>
          <w:sz w:val="22"/>
          <w:szCs w:val="22"/>
        </w:rPr>
        <w:t>коуч</w:t>
      </w:r>
      <w:proofErr w:type="spellEnd"/>
      <w:r>
        <w:rPr>
          <w:rStyle w:val="normaltextrun"/>
          <w:rFonts w:ascii="Calibri" w:hAnsi="Calibri"/>
          <w:b/>
          <w:bCs/>
          <w:sz w:val="22"/>
          <w:szCs w:val="22"/>
        </w:rPr>
        <w:t> помогает построить ощущение достижения избранной цели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Инструменты:</w:t>
      </w:r>
      <w:r>
        <w:rPr>
          <w:rStyle w:val="normaltextrun"/>
          <w:rFonts w:ascii="Calibri" w:hAnsi="Calibri"/>
          <w:sz w:val="22"/>
          <w:szCs w:val="22"/>
        </w:rPr>
        <w:t> линия времени, шкала от 1 до 10, вопросы по логическим уровням, вопросы «как если бы», колесо успеха.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Измерение результатов беседы. </w:t>
      </w:r>
      <w:r>
        <w:rPr>
          <w:rStyle w:val="normaltextrun"/>
          <w:rFonts w:ascii="Calibri" w:hAnsi="Calibri"/>
          <w:sz w:val="22"/>
          <w:szCs w:val="22"/>
        </w:rPr>
        <w:t>Спросите сотрудника, на сколько значений он продвинулся по шкале с момента начала сессии: «Когда мы начинали беседу, по шкале вы оценивали свое положение в этом вопросе на 5. Где вы видите себя сейчас? Как вы могли бы продвинуться еще на один пункт?».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lastRenderedPageBreak/>
        <w:t>Практическая работа и разработка эффективных действий. </w:t>
      </w:r>
      <w:r>
        <w:rPr>
          <w:rStyle w:val="normaltextrun"/>
          <w:rFonts w:ascii="Calibri" w:hAnsi="Calibri"/>
          <w:sz w:val="22"/>
          <w:szCs w:val="22"/>
        </w:rPr>
        <w:t>С целью эффективного завершения беседы за 5 минут напоминает сотруднику о конце завершении встречи: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«Итак, на основе нашей работы сегодня и Ваших краткосрочных и долгосрочных целей, какие действия Вы готовы совершить в ближайшие 72 часа/на этой неделе?</w:t>
      </w:r>
      <w:proofErr w:type="gramEnd"/>
      <w:r>
        <w:rPr>
          <w:rStyle w:val="normaltextrun"/>
          <w:rFonts w:ascii="Calibri" w:hAnsi="Calibri"/>
          <w:sz w:val="22"/>
          <w:szCs w:val="22"/>
        </w:rPr>
        <w:t> Что Вы будете предпринимать? Что вы планируете делать, чтобы достичь поставленной цели?».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5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Попросите сотрудника рассказать о пользе встречи для него: </w:t>
      </w:r>
      <w:r>
        <w:rPr>
          <w:rStyle w:val="normaltextrun"/>
          <w:rFonts w:ascii="Calibri" w:hAnsi="Calibri"/>
          <w:sz w:val="22"/>
          <w:szCs w:val="22"/>
        </w:rPr>
        <w:t>«Какова была для Вас ценность этой встречи? Что была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самым</w:t>
      </w:r>
      <w:proofErr w:type="gramEnd"/>
      <w:r>
        <w:rPr>
          <w:rStyle w:val="normaltextrun"/>
          <w:rFonts w:ascii="Calibri" w:hAnsi="Calibri"/>
          <w:sz w:val="22"/>
          <w:szCs w:val="22"/>
        </w:rPr>
        <w:t> важным? Что Вы получили для себя?».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6"/>
        </w:numPr>
        <w:spacing w:before="0" w:beforeAutospacing="0" w:after="0" w:afterAutospacing="0"/>
        <w:ind w:left="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Руководитель-</w:t>
      </w:r>
      <w:proofErr w:type="spellStart"/>
      <w:r>
        <w:rPr>
          <w:rStyle w:val="normaltextrun"/>
          <w:rFonts w:ascii="Calibri" w:hAnsi="Calibri"/>
          <w:b/>
          <w:bCs/>
          <w:sz w:val="22"/>
          <w:szCs w:val="22"/>
        </w:rPr>
        <w:t>коуч</w:t>
      </w:r>
      <w:proofErr w:type="spellEnd"/>
      <w:r>
        <w:rPr>
          <w:rStyle w:val="normaltextrun"/>
          <w:rFonts w:ascii="Calibri" w:hAnsi="Calibri"/>
          <w:b/>
          <w:bCs/>
          <w:sz w:val="22"/>
          <w:szCs w:val="22"/>
        </w:rPr>
        <w:t> завершает сессию выражением уважения и поддержки.</w:t>
      </w:r>
      <w:r>
        <w:rPr>
          <w:rStyle w:val="normaltextrun"/>
          <w:rFonts w:ascii="Calibri" w:hAnsi="Calibri"/>
          <w:sz w:val="22"/>
          <w:szCs w:val="22"/>
        </w:rPr>
        <w:t> Завершение на логических уровнях: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Кто? (Вы – тот, кто…)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Ценность – Почему? (в Вас проявляются такие ценности</w:t>
      </w:r>
      <w:proofErr w:type="gramStart"/>
      <w:r>
        <w:rPr>
          <w:rStyle w:val="normaltextrun"/>
          <w:rFonts w:ascii="Calibri" w:hAnsi="Calibri"/>
          <w:sz w:val="22"/>
          <w:szCs w:val="22"/>
        </w:rPr>
        <w:t>:…)</w:t>
      </w:r>
      <w:r>
        <w:rPr>
          <w:rStyle w:val="eop"/>
          <w:rFonts w:ascii="Calibri" w:hAnsi="Calibri"/>
          <w:sz w:val="22"/>
          <w:szCs w:val="22"/>
        </w:rPr>
        <w:t> </w:t>
      </w:r>
      <w:proofErr w:type="gramEnd"/>
    </w:p>
    <w:p w:rsidR="00306840" w:rsidRDefault="00306840" w:rsidP="00306840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Способности – Как? (у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Вас есть навыки в… Вы учитесь</w:t>
      </w:r>
      <w:proofErr w:type="gramEnd"/>
      <w:r>
        <w:rPr>
          <w:rStyle w:val="normaltextrun"/>
          <w:rFonts w:ascii="Calibri" w:hAnsi="Calibri"/>
          <w:sz w:val="22"/>
          <w:szCs w:val="22"/>
        </w:rPr>
        <w:t>…)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06840" w:rsidRDefault="00306840" w:rsidP="00306840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Действия – Что? Когда? Где? (Вы действуете, чтобы добиться…).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885786" w:rsidRPr="00306840" w:rsidRDefault="00885786" w:rsidP="00306840"/>
    <w:sectPr w:rsidR="00885786" w:rsidRPr="00306840" w:rsidSect="00267DBB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D48" w:rsidRDefault="001F7D48" w:rsidP="00594110">
      <w:pPr>
        <w:spacing w:after="0" w:line="240" w:lineRule="auto"/>
      </w:pPr>
      <w:r>
        <w:separator/>
      </w:r>
    </w:p>
  </w:endnote>
  <w:endnote w:type="continuationSeparator" w:id="0">
    <w:p w:rsidR="001F7D48" w:rsidRDefault="001F7D48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6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306840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D48" w:rsidRDefault="001F7D48" w:rsidP="00594110">
      <w:pPr>
        <w:spacing w:after="0" w:line="240" w:lineRule="auto"/>
      </w:pPr>
      <w:r>
        <w:separator/>
      </w:r>
    </w:p>
  </w:footnote>
  <w:footnote w:type="continuationSeparator" w:id="0">
    <w:p w:rsidR="001F7D48" w:rsidRDefault="001F7D48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4"/>
    </w:pPr>
    <w:r>
      <w:rPr>
        <w:noProof/>
        <w:lang w:eastAsia="ru-RU"/>
      </w:rPr>
      <w:drawing>
        <wp:inline distT="0" distB="0" distL="0" distR="0" wp14:anchorId="34124D7C" wp14:editId="3D334FD6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D3BA9"/>
    <w:multiLevelType w:val="multilevel"/>
    <w:tmpl w:val="F9E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E27B4C"/>
    <w:multiLevelType w:val="multilevel"/>
    <w:tmpl w:val="DF488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3A0C88"/>
    <w:multiLevelType w:val="multilevel"/>
    <w:tmpl w:val="F78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792525"/>
    <w:multiLevelType w:val="hybridMultilevel"/>
    <w:tmpl w:val="FFE0E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D7AB1"/>
    <w:multiLevelType w:val="multilevel"/>
    <w:tmpl w:val="6BE802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6D7404"/>
    <w:multiLevelType w:val="multilevel"/>
    <w:tmpl w:val="077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68A6F07"/>
    <w:multiLevelType w:val="multilevel"/>
    <w:tmpl w:val="72A0FB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7A4529"/>
    <w:multiLevelType w:val="multilevel"/>
    <w:tmpl w:val="074E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F2444D"/>
    <w:multiLevelType w:val="multilevel"/>
    <w:tmpl w:val="235871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2170AC"/>
    <w:multiLevelType w:val="multilevel"/>
    <w:tmpl w:val="6AB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227602"/>
    <w:multiLevelType w:val="multilevel"/>
    <w:tmpl w:val="166ED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776650"/>
    <w:multiLevelType w:val="hybridMultilevel"/>
    <w:tmpl w:val="E0D03A52"/>
    <w:lvl w:ilvl="0" w:tplc="C3B0D454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FA12A2"/>
    <w:multiLevelType w:val="hybridMultilevel"/>
    <w:tmpl w:val="3FC846C2"/>
    <w:lvl w:ilvl="0" w:tplc="F6860A5E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ED5A4D"/>
    <w:multiLevelType w:val="multilevel"/>
    <w:tmpl w:val="FA542F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4044DE"/>
    <w:multiLevelType w:val="multilevel"/>
    <w:tmpl w:val="8E3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F667EF2"/>
    <w:multiLevelType w:val="multilevel"/>
    <w:tmpl w:val="C80E51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C93DDB"/>
    <w:multiLevelType w:val="multilevel"/>
    <w:tmpl w:val="5D1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326D9C"/>
    <w:multiLevelType w:val="hybridMultilevel"/>
    <w:tmpl w:val="6E74DC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7929F5"/>
    <w:multiLevelType w:val="hybridMultilevel"/>
    <w:tmpl w:val="E70EC82A"/>
    <w:lvl w:ilvl="0" w:tplc="72FA7288">
      <w:start w:val="1"/>
      <w:numFmt w:val="bullet"/>
      <w:lvlText w:val=""/>
      <w:lvlJc w:val="left"/>
      <w:pPr>
        <w:ind w:left="1429" w:hanging="360"/>
      </w:pPr>
      <w:rPr>
        <w:rFonts w:ascii="Wingdings" w:hAnsi="Wingdings" w:hint="default"/>
        <w:b/>
        <w:color w:val="525252" w:themeColor="accent3" w:themeShade="8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4733D81"/>
    <w:multiLevelType w:val="multilevel"/>
    <w:tmpl w:val="6DEC86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A80928"/>
    <w:multiLevelType w:val="multilevel"/>
    <w:tmpl w:val="DED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6346EB4"/>
    <w:multiLevelType w:val="multilevel"/>
    <w:tmpl w:val="969A1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F92BC8"/>
    <w:multiLevelType w:val="multilevel"/>
    <w:tmpl w:val="946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97F5D76"/>
    <w:multiLevelType w:val="multilevel"/>
    <w:tmpl w:val="819CE1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A5F68BC"/>
    <w:multiLevelType w:val="multilevel"/>
    <w:tmpl w:val="9586DA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B775E33"/>
    <w:multiLevelType w:val="multilevel"/>
    <w:tmpl w:val="45CE8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C675036"/>
    <w:multiLevelType w:val="multilevel"/>
    <w:tmpl w:val="DCB6E7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5015E9D"/>
    <w:multiLevelType w:val="multilevel"/>
    <w:tmpl w:val="EEBE9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A6C324F"/>
    <w:multiLevelType w:val="multilevel"/>
    <w:tmpl w:val="5AC0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0404BB8"/>
    <w:multiLevelType w:val="multilevel"/>
    <w:tmpl w:val="104482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40A1ABA"/>
    <w:multiLevelType w:val="multilevel"/>
    <w:tmpl w:val="1B920E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1806D4"/>
    <w:multiLevelType w:val="multilevel"/>
    <w:tmpl w:val="5F6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1A7518F"/>
    <w:multiLevelType w:val="multilevel"/>
    <w:tmpl w:val="3C4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5440332"/>
    <w:multiLevelType w:val="multilevel"/>
    <w:tmpl w:val="76AC04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9A87854"/>
    <w:multiLevelType w:val="hybridMultilevel"/>
    <w:tmpl w:val="1EB8BE0C"/>
    <w:lvl w:ilvl="0" w:tplc="7AF2218C">
      <w:start w:val="1"/>
      <w:numFmt w:val="bullet"/>
      <w:lvlText w:val=""/>
      <w:lvlJc w:val="left"/>
      <w:pPr>
        <w:ind w:left="780" w:hanging="360"/>
      </w:pPr>
      <w:rPr>
        <w:rFonts w:ascii="Wingdings" w:hAnsi="Wingdings" w:hint="default"/>
        <w:b/>
        <w:color w:val="525252" w:themeColor="accent3" w:themeShade="80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>
    <w:nsid w:val="7A26460F"/>
    <w:multiLevelType w:val="hybridMultilevel"/>
    <w:tmpl w:val="F8DCCFAA"/>
    <w:lvl w:ilvl="0" w:tplc="3AE23D06">
      <w:start w:val="1"/>
      <w:numFmt w:val="bullet"/>
      <w:pStyle w:val="a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1"/>
  </w:num>
  <w:num w:numId="3">
    <w:abstractNumId w:val="35"/>
  </w:num>
  <w:num w:numId="4">
    <w:abstractNumId w:val="12"/>
  </w:num>
  <w:num w:numId="5">
    <w:abstractNumId w:val="18"/>
  </w:num>
  <w:num w:numId="6">
    <w:abstractNumId w:val="3"/>
  </w:num>
  <w:num w:numId="7">
    <w:abstractNumId w:val="16"/>
  </w:num>
  <w:num w:numId="8">
    <w:abstractNumId w:val="9"/>
  </w:num>
  <w:num w:numId="9">
    <w:abstractNumId w:val="17"/>
  </w:num>
  <w:num w:numId="10">
    <w:abstractNumId w:val="22"/>
  </w:num>
  <w:num w:numId="11">
    <w:abstractNumId w:val="29"/>
  </w:num>
  <w:num w:numId="12">
    <w:abstractNumId w:val="10"/>
  </w:num>
  <w:num w:numId="13">
    <w:abstractNumId w:val="21"/>
  </w:num>
  <w:num w:numId="14">
    <w:abstractNumId w:val="26"/>
  </w:num>
  <w:num w:numId="15">
    <w:abstractNumId w:val="30"/>
  </w:num>
  <w:num w:numId="16">
    <w:abstractNumId w:val="19"/>
  </w:num>
  <w:num w:numId="17">
    <w:abstractNumId w:val="8"/>
  </w:num>
  <w:num w:numId="18">
    <w:abstractNumId w:val="6"/>
  </w:num>
  <w:num w:numId="19">
    <w:abstractNumId w:val="31"/>
  </w:num>
  <w:num w:numId="20">
    <w:abstractNumId w:val="4"/>
  </w:num>
  <w:num w:numId="21">
    <w:abstractNumId w:val="15"/>
  </w:num>
  <w:num w:numId="22">
    <w:abstractNumId w:val="13"/>
  </w:num>
  <w:num w:numId="23">
    <w:abstractNumId w:val="7"/>
  </w:num>
  <w:num w:numId="24">
    <w:abstractNumId w:val="14"/>
  </w:num>
  <w:num w:numId="25">
    <w:abstractNumId w:val="33"/>
  </w:num>
  <w:num w:numId="26">
    <w:abstractNumId w:val="34"/>
  </w:num>
  <w:num w:numId="27">
    <w:abstractNumId w:val="2"/>
  </w:num>
  <w:num w:numId="28">
    <w:abstractNumId w:val="0"/>
  </w:num>
  <w:num w:numId="29">
    <w:abstractNumId w:val="28"/>
  </w:num>
  <w:num w:numId="30">
    <w:abstractNumId w:val="20"/>
  </w:num>
  <w:num w:numId="31">
    <w:abstractNumId w:val="24"/>
  </w:num>
  <w:num w:numId="32">
    <w:abstractNumId w:val="5"/>
  </w:num>
  <w:num w:numId="33">
    <w:abstractNumId w:val="32"/>
  </w:num>
  <w:num w:numId="34">
    <w:abstractNumId w:val="1"/>
  </w:num>
  <w:num w:numId="35">
    <w:abstractNumId w:val="27"/>
  </w:num>
  <w:num w:numId="36">
    <w:abstractNumId w:val="25"/>
  </w:num>
  <w:num w:numId="37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2278E"/>
    <w:rsid w:val="00080E62"/>
    <w:rsid w:val="000922A1"/>
    <w:rsid w:val="000C1814"/>
    <w:rsid w:val="000D69BE"/>
    <w:rsid w:val="00120617"/>
    <w:rsid w:val="0016181D"/>
    <w:rsid w:val="001875FA"/>
    <w:rsid w:val="001B48D7"/>
    <w:rsid w:val="001D10AD"/>
    <w:rsid w:val="001F7D48"/>
    <w:rsid w:val="00267DBB"/>
    <w:rsid w:val="002F1402"/>
    <w:rsid w:val="00306840"/>
    <w:rsid w:val="00350E03"/>
    <w:rsid w:val="00372CBA"/>
    <w:rsid w:val="003B5B50"/>
    <w:rsid w:val="003C1ECC"/>
    <w:rsid w:val="003D2578"/>
    <w:rsid w:val="003E4150"/>
    <w:rsid w:val="00404889"/>
    <w:rsid w:val="004333D1"/>
    <w:rsid w:val="00455874"/>
    <w:rsid w:val="00480E5D"/>
    <w:rsid w:val="004E5001"/>
    <w:rsid w:val="004E558C"/>
    <w:rsid w:val="00546F0F"/>
    <w:rsid w:val="00582805"/>
    <w:rsid w:val="00593F3B"/>
    <w:rsid w:val="00594110"/>
    <w:rsid w:val="00610936"/>
    <w:rsid w:val="0064185A"/>
    <w:rsid w:val="00644521"/>
    <w:rsid w:val="00667E5A"/>
    <w:rsid w:val="00732EEC"/>
    <w:rsid w:val="007667BC"/>
    <w:rsid w:val="00785BCB"/>
    <w:rsid w:val="007C7C20"/>
    <w:rsid w:val="007D1D4B"/>
    <w:rsid w:val="007F0FF4"/>
    <w:rsid w:val="008327EB"/>
    <w:rsid w:val="0084172C"/>
    <w:rsid w:val="00863FE9"/>
    <w:rsid w:val="00885786"/>
    <w:rsid w:val="008B4657"/>
    <w:rsid w:val="00926AE0"/>
    <w:rsid w:val="009C4AD0"/>
    <w:rsid w:val="009F1D06"/>
    <w:rsid w:val="009F6550"/>
    <w:rsid w:val="00A3253F"/>
    <w:rsid w:val="00A9260F"/>
    <w:rsid w:val="00AA050A"/>
    <w:rsid w:val="00AB03CC"/>
    <w:rsid w:val="00AC1627"/>
    <w:rsid w:val="00B16ACE"/>
    <w:rsid w:val="00B33EDA"/>
    <w:rsid w:val="00B75282"/>
    <w:rsid w:val="00C23A6C"/>
    <w:rsid w:val="00C54074"/>
    <w:rsid w:val="00CA3CA7"/>
    <w:rsid w:val="00D17145"/>
    <w:rsid w:val="00D77ABE"/>
    <w:rsid w:val="00D855AA"/>
    <w:rsid w:val="00D86C64"/>
    <w:rsid w:val="00DD2D48"/>
    <w:rsid w:val="00DD58D9"/>
    <w:rsid w:val="00DD6E07"/>
    <w:rsid w:val="00DF07B6"/>
    <w:rsid w:val="00E06D9F"/>
    <w:rsid w:val="00E23265"/>
    <w:rsid w:val="00E42DE0"/>
    <w:rsid w:val="00E70E96"/>
    <w:rsid w:val="00EA197A"/>
    <w:rsid w:val="00EC140F"/>
    <w:rsid w:val="00ED4278"/>
    <w:rsid w:val="00F2125C"/>
    <w:rsid w:val="00F5735E"/>
    <w:rsid w:val="00F62B3B"/>
    <w:rsid w:val="00F6322C"/>
    <w:rsid w:val="00F85640"/>
    <w:rsid w:val="00FC01BA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5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spellingerror">
    <w:name w:val="spellingerror"/>
    <w:basedOn w:val="a1"/>
    <w:rsid w:val="007C7C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5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spellingerror">
    <w:name w:val="spellingerror"/>
    <w:basedOn w:val="a1"/>
    <w:rsid w:val="007C7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7D32B-ED2E-4A1D-8D9B-1D8BE59E0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2</Pages>
  <Words>471</Words>
  <Characters>3190</Characters>
  <Application>Microsoft Office Word</Application>
  <DocSecurity>0</DocSecurity>
  <Lines>62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2018-10-25T04:44:00Z</dcterms:created>
  <dcterms:modified xsi:type="dcterms:W3CDTF">2018-10-25T04:44:00Z</dcterms:modified>
</cp:coreProperties>
</file>