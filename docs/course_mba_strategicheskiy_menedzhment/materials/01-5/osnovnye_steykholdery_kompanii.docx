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  <w:bookmarkStart w:id="0" w:name="_GoBack"/>
      <w:proofErr w:type="gramStart"/>
      <w:r w:rsidRPr="00E42AE5">
        <w:rPr>
          <w:rFonts w:ascii="Arial" w:hAnsi="Arial" w:cs="Arial"/>
          <w:b/>
          <w:bCs/>
        </w:rPr>
        <w:t>ОСНОВНЫЕ СТЕЙКХОЛДЕР</w:t>
      </w:r>
      <w:r>
        <w:rPr>
          <w:rFonts w:ascii="Arial" w:hAnsi="Arial" w:cs="Arial"/>
          <w:b/>
          <w:bCs/>
        </w:rPr>
        <w:t>Ы</w:t>
      </w:r>
      <w:r w:rsidRPr="00E42AE5">
        <w:rPr>
          <w:rFonts w:ascii="Arial" w:hAnsi="Arial" w:cs="Arial"/>
          <w:b/>
          <w:bCs/>
        </w:rPr>
        <w:t xml:space="preserve"> В КОМПАНИИ</w:t>
      </w:r>
      <w:proofErr w:type="gramEnd"/>
    </w:p>
    <w:bookmarkEnd w:id="0"/>
    <w:p w:rsidR="0047125F" w:rsidRPr="00E42AE5" w:rsidRDefault="0047125F" w:rsidP="0047125F">
      <w:pPr>
        <w:pStyle w:val="tecka"/>
        <w:numPr>
          <w:ilvl w:val="0"/>
          <w:numId w:val="0"/>
        </w:numPr>
        <w:ind w:left="360" w:hanging="360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ManualNormalnitext"/>
        <w:ind w:left="-900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45720</wp:posOffset>
                </wp:positionV>
                <wp:extent cx="2819400" cy="8176260"/>
                <wp:effectExtent l="15240" t="15240" r="22860" b="9525"/>
                <wp:wrapNone/>
                <wp:docPr id="15" name="Стрелка вверх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8176260"/>
                        </a:xfrm>
                        <a:prstGeom prst="upArrow">
                          <a:avLst>
                            <a:gd name="adj1" fmla="val 50000"/>
                            <a:gd name="adj2" fmla="val 7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15" o:spid="_x0000_s1026" type="#_x0000_t68" style="position:absolute;margin-left:-54pt;margin-top:3.6pt;width:222pt;height:6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"/>
            </w:pict>
          </mc:Fallback>
        </mc:AlternateContent>
      </w:r>
    </w:p>
    <w:p w:rsidR="0047125F" w:rsidRPr="00E42AE5" w:rsidRDefault="0047125F" w:rsidP="0047125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64135</wp:posOffset>
                </wp:positionV>
                <wp:extent cx="3200400" cy="1353185"/>
                <wp:effectExtent l="1891665" t="8890" r="13335" b="9525"/>
                <wp:wrapNone/>
                <wp:docPr id="12" name="Выноска 1 (граница и черта)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1353185"/>
                        </a:xfrm>
                        <a:prstGeom prst="accentBorderCallout1">
                          <a:avLst>
                            <a:gd name="adj1" fmla="val 8444"/>
                            <a:gd name="adj2" fmla="val -2380"/>
                            <a:gd name="adj3" fmla="val 82593"/>
                            <a:gd name="adj4" fmla="val -5734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stealth" w="lg" len="lg"/>
                        </a:ln>
                      </wps:spPr>
                      <wps:txbx>
                        <w:txbxContent>
                          <w:p w:rsidR="0047125F" w:rsidRDefault="0047125F" w:rsidP="0047125F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266700" cy="238125"/>
                                  <wp:effectExtent l="0" t="0" r="0" b="9525"/>
                                  <wp:docPr id="11" name="Рисунок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700" cy="238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0" coordsize="21600,21600" o:spt="50" adj="-8280,24300,-1800,4050" path="m@0@1l@2@3nfem@2,l@2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/>
              </v:shapetype>
              <v:shape id="Выноска 1 (граница и черта) 12" o:spid="_x0000_s1026" type="#_x0000_t50" style="position:absolute;margin-left:234pt;margin-top:5.05pt;width:252pt;height:10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" adj="-12386,17840,-514,1824">
                <v:stroke startarrow="classic" startarrowwidth="wide" startarrowlength="long"/>
                <v:textbox>
                  <w:txbxContent>
                    <w:p w:rsidR="0047125F" w:rsidRDefault="0047125F" w:rsidP="0047125F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266700" cy="238125"/>
                            <wp:effectExtent l="0" t="0" r="0" b="9525"/>
                            <wp:docPr id="11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700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152400</wp:posOffset>
                </wp:positionV>
                <wp:extent cx="762000" cy="457200"/>
                <wp:effectExtent l="0" t="0" r="3810" b="0"/>
                <wp:wrapNone/>
                <wp:docPr id="10" name="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25F" w:rsidRPr="00527B81" w:rsidRDefault="0047125F" w:rsidP="0047125F">
                            <w:pPr>
                              <w:jc w:val="center"/>
                            </w:pPr>
                            <w:r w:rsidRPr="00527B81">
                              <w:t>Место в иерархии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0" o:spid="_x0000_s1027" type="#_x0000_t202" style="position:absolute;margin-left:24pt;margin-top:12pt;width:60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" stroked="f">
                <v:textbox>
                  <w:txbxContent>
                    <w:p w:rsidR="0047125F" w:rsidRPr="00527B81" w:rsidRDefault="0047125F" w:rsidP="0047125F">
                      <w:pPr>
                        <w:jc w:val="center"/>
                      </w:pPr>
                      <w:r w:rsidRPr="00527B81">
                        <w:t>Место в иерархии</w:t>
                      </w:r>
                    </w:p>
                  </w:txbxContent>
                </v:textbox>
              </v:shape>
            </w:pict>
          </mc:Fallback>
        </mc:AlternateContent>
      </w: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22860</wp:posOffset>
                </wp:positionV>
                <wp:extent cx="75565" cy="6743700"/>
                <wp:effectExtent l="5715" t="9525" r="13970" b="9525"/>
                <wp:wrapNone/>
                <wp:docPr id="9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" cy="6743700"/>
                        </a:xfrm>
                        <a:prstGeom prst="rect">
                          <a:avLst/>
                        </a:prstGeom>
                        <a:solidFill>
                          <a:srgbClr val="CC99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125F" w:rsidRDefault="0047125F" w:rsidP="00471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9" o:spid="_x0000_s1028" type="#_x0000_t202" style="position:absolute;margin-left:81pt;margin-top:1.8pt;width:5.95pt;height:53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" fillcolor="#c9f">
                <v:textbox>
                  <w:txbxContent>
                    <w:p w:rsidR="0047125F" w:rsidRDefault="0047125F" w:rsidP="0047125F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533400" cy="6743700"/>
                <wp:effectExtent l="5715" t="9525" r="13335" b="9525"/>
                <wp:wrapNone/>
                <wp:docPr id="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674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125F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100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90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80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70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60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50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E131D3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E131D3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120337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40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30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spacing w:line="2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20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10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  <w:p w:rsidR="0047125F" w:rsidRPr="009D1589" w:rsidRDefault="0047125F" w:rsidP="0047125F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0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vertAlign w:val="superscript"/>
                                <w:lang w:val="pl-PL"/>
                              </w:rPr>
                              <w:t>o</w:t>
                            </w:r>
                            <w:r w:rsidRPr="009D1589"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  <w:t>C</w:t>
                            </w:r>
                          </w:p>
                          <w:p w:rsidR="0047125F" w:rsidRPr="009D1589" w:rsidRDefault="0047125F" w:rsidP="0047125F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8" o:spid="_x0000_s1029" type="#_x0000_t202" style="position:absolute;margin-left:36pt;margin-top:1.8pt;width:42pt;height:53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">
                <v:textbox>
                  <w:txbxContent>
                    <w:p w:rsidR="0047125F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100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90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80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70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60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50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E131D3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E131D3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120337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40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30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Pr="009D1589" w:rsidRDefault="0047125F" w:rsidP="0047125F">
                      <w:pPr>
                        <w:spacing w:line="200" w:lineRule="exact"/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20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10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</w:rPr>
                      </w:pP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  <w:p w:rsidR="0047125F" w:rsidRPr="009D1589" w:rsidRDefault="0047125F" w:rsidP="0047125F">
                      <w:pPr>
                        <w:jc w:val="right"/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0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vertAlign w:val="superscript"/>
                          <w:lang w:val="pl-PL"/>
                        </w:rPr>
                        <w:t>o</w:t>
                      </w:r>
                      <w:r w:rsidRPr="009D1589"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  <w:t>C</w:t>
                      </w:r>
                    </w:p>
                    <w:p w:rsidR="0047125F" w:rsidRPr="009D1589" w:rsidRDefault="0047125F" w:rsidP="0047125F">
                      <w:pPr>
                        <w:rPr>
                          <w:b/>
                          <w:bCs/>
                          <w:color w:val="FF0000"/>
                          <w:sz w:val="20"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60960</wp:posOffset>
                </wp:positionV>
                <wp:extent cx="3200400" cy="1600200"/>
                <wp:effectExtent l="1872615" t="9525" r="13335" b="9525"/>
                <wp:wrapNone/>
                <wp:docPr id="7" name="Выноска 1 (граница и черта)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1600200"/>
                        </a:xfrm>
                        <a:prstGeom prst="accentBorderCallout1">
                          <a:avLst>
                            <a:gd name="adj1" fmla="val 7144"/>
                            <a:gd name="adj2" fmla="val -2380"/>
                            <a:gd name="adj3" fmla="val 66546"/>
                            <a:gd name="adj4" fmla="val -568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stealth" w="lg" len="lg"/>
                        </a:ln>
                      </wps:spPr>
                      <wps:txbx>
                        <w:txbxContent>
                          <w:p w:rsidR="0047125F" w:rsidRDefault="0047125F" w:rsidP="0047125F">
                            <w:pPr>
                              <w:jc w:val="both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6B8402D" wp14:editId="1582FA5B">
                                  <wp:extent cx="238125" cy="295275"/>
                                  <wp:effectExtent l="0" t="0" r="9525" b="9525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………………………………………………………………………..………………………………………..……………………………………………………………………………………..…………………………………………………..………………………….……………………….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Выноска 1 (граница и черта) 7" o:spid="_x0000_s1030" type="#_x0000_t50" style="position:absolute;margin-left:234pt;margin-top:4.8pt;width:252pt;height:1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" adj="-12287,14374,-514,1543">
                <v:stroke startarrow="classic" startarrowwidth="wide" startarrowlength="long"/>
                <v:textbox>
                  <w:txbxContent>
                    <w:p w:rsidR="0047125F" w:rsidRDefault="0047125F" w:rsidP="0047125F">
                      <w:pPr>
                        <w:jc w:val="both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6B8402D" wp14:editId="1582FA5B">
                            <wp:extent cx="238125" cy="295275"/>
                            <wp:effectExtent l="0" t="0" r="9525" b="9525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………………………………………………………………………..………………………………………..……………………………………………………………………………………..…………………………………………………..………………………….……………………….…………………………………………………….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pStyle w:val="seznamsodrkami1rove"/>
        <w:rPr>
          <w:rFonts w:ascii="Arial" w:hAnsi="Arial" w:cs="Arial"/>
          <w:szCs w:val="24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  <w:r>
        <w:rPr>
          <w:rFonts w:ascii="Arial" w:hAnsi="Arial" w:cs="Arial"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15875</wp:posOffset>
                </wp:positionV>
                <wp:extent cx="3200400" cy="1485900"/>
                <wp:effectExtent l="1910715" t="9525" r="13335" b="9525"/>
                <wp:wrapNone/>
                <wp:docPr id="5" name="Выноска 1 (граница и черта)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1485900"/>
                        </a:xfrm>
                        <a:prstGeom prst="accentBorderCallout1">
                          <a:avLst>
                            <a:gd name="adj1" fmla="val 7694"/>
                            <a:gd name="adj2" fmla="val -2380"/>
                            <a:gd name="adj3" fmla="val 67736"/>
                            <a:gd name="adj4" fmla="val -5807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stealth" w="lg" len="lg"/>
                        </a:ln>
                      </wps:spPr>
                      <wps:txbx>
                        <w:txbxContent>
                          <w:p w:rsidR="0047125F" w:rsidRDefault="0047125F" w:rsidP="0047125F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C6B3892" wp14:editId="38663AE4">
                                  <wp:extent cx="238125" cy="295275"/>
                                  <wp:effectExtent l="0" t="0" r="9525" b="9525"/>
                                  <wp:docPr id="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………………………………………………………………………..………………………………………..………………………………………..…………………………………………………..………………………………………………………………………………….…………….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Выноска 1 (граница и черта) 5" o:spid="_x0000_s1031" type="#_x0000_t50" style="position:absolute;margin-left:234pt;margin-top:1.25pt;width:252pt;height:1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" adj="-12544,14631,-514,1662">
                <v:stroke startarrow="classic" startarrowwidth="wide" startarrowlength="long"/>
                <v:textbox>
                  <w:txbxContent>
                    <w:p w:rsidR="0047125F" w:rsidRDefault="0047125F" w:rsidP="0047125F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C6B3892" wp14:editId="38663AE4">
                            <wp:extent cx="238125" cy="295275"/>
                            <wp:effectExtent l="0" t="0" r="9525" b="9525"/>
                            <wp:docPr id="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………………………………………………………………………..………………………………………..………………………………………..…………………………………………………..………………………………………………………………………………….…………….…………………………………………………….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  <w:r>
        <w:rPr>
          <w:rFonts w:ascii="Arial" w:hAnsi="Arial" w:cs="Arial"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60325</wp:posOffset>
                </wp:positionV>
                <wp:extent cx="3200400" cy="1828800"/>
                <wp:effectExtent l="1882140" t="8255" r="13335" b="10795"/>
                <wp:wrapNone/>
                <wp:docPr id="3" name="Выноска 1 (граница и черта)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1828800"/>
                        </a:xfrm>
                        <a:prstGeom prst="accentBorderCallout1">
                          <a:avLst>
                            <a:gd name="adj1" fmla="val 6250"/>
                            <a:gd name="adj2" fmla="val -2380"/>
                            <a:gd name="adj3" fmla="val 82431"/>
                            <a:gd name="adj4" fmla="val -5670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stealth" w="lg" len="lg"/>
                        </a:ln>
                      </wps:spPr>
                      <wps:txbx>
                        <w:txbxContent>
                          <w:p w:rsidR="0047125F" w:rsidRDefault="0047125F" w:rsidP="0047125F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BAC3E04" wp14:editId="19D4182A">
                                  <wp:extent cx="238125" cy="295275"/>
                                  <wp:effectExtent l="0" t="0" r="9525" b="9525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……………………………………………………………………..………………………………………..………………………………………..………………………………………….….………………………………………..……………………………………………………….……………………………………………………….………………………………………………….………………………………………………….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Выноска 1 (граница и черта) 3" o:spid="_x0000_s1032" type="#_x0000_t50" style="position:absolute;margin-left:234pt;margin-top:4.75pt;width:252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" adj="-12249,17805,-514,1350">
                <v:stroke startarrow="classic" startarrowwidth="wide" startarrowlength="long"/>
                <v:textbox>
                  <w:txbxContent>
                    <w:p w:rsidR="0047125F" w:rsidRDefault="0047125F" w:rsidP="0047125F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BAC3E04" wp14:editId="19D4182A">
                            <wp:extent cx="238125" cy="295275"/>
                            <wp:effectExtent l="0" t="0" r="9525" b="9525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……………………………………………………………………..………………………………………..………………………………………..………………………………………….….………………………………………..……………………………………………………….……………………………………………………….………………………………………………….………………………………………………….………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47125F" w:rsidRPr="00E42AE5" w:rsidRDefault="0047125F" w:rsidP="0047125F">
      <w:pPr>
        <w:pStyle w:val="TEXT"/>
        <w:spacing w:after="0"/>
        <w:rPr>
          <w:rFonts w:ascii="Arial" w:hAnsi="Arial" w:cs="Arial"/>
          <w:noProof/>
          <w:sz w:val="24"/>
          <w:lang w:val="ru-RU"/>
        </w:rPr>
      </w:pPr>
    </w:p>
    <w:p w:rsidR="0047125F" w:rsidRPr="00E42AE5" w:rsidRDefault="0047125F" w:rsidP="0047125F">
      <w:pPr>
        <w:pStyle w:val="ManualNormalnitext"/>
        <w:jc w:val="center"/>
        <w:rPr>
          <w:rFonts w:ascii="Arial" w:hAnsi="Arial" w:cs="Arial"/>
          <w:b/>
          <w:bCs/>
          <w:szCs w:val="24"/>
          <w:lang w:val="ru-RU"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pStyle w:val="tecka"/>
        <w:numPr>
          <w:ilvl w:val="0"/>
          <w:numId w:val="0"/>
        </w:numPr>
        <w:jc w:val="center"/>
        <w:rPr>
          <w:rFonts w:ascii="Arial" w:hAnsi="Arial" w:cs="Arial"/>
          <w:b/>
          <w:bCs/>
        </w:rPr>
      </w:pPr>
    </w:p>
    <w:p w:rsidR="0047125F" w:rsidRPr="00E42AE5" w:rsidRDefault="0047125F" w:rsidP="0047125F">
      <w:pPr>
        <w:rPr>
          <w:rFonts w:ascii="Arial" w:hAnsi="Arial" w:cs="Arial"/>
        </w:rPr>
      </w:pPr>
    </w:p>
    <w:p w:rsidR="00885786" w:rsidRPr="0047125F" w:rsidRDefault="00885786" w:rsidP="0047125F"/>
    <w:sectPr w:rsidR="00885786" w:rsidRPr="0047125F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BFB" w:rsidRDefault="00992BFB" w:rsidP="00594110">
      <w:pPr>
        <w:spacing w:after="0" w:line="240" w:lineRule="auto"/>
      </w:pPr>
      <w:r>
        <w:separator/>
      </w:r>
    </w:p>
  </w:endnote>
  <w:endnote w:type="continuationSeparator" w:id="0">
    <w:p w:rsidR="00992BFB" w:rsidRDefault="00992BFB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47125F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BFB" w:rsidRDefault="00992BFB" w:rsidP="00594110">
      <w:pPr>
        <w:spacing w:after="0" w:line="240" w:lineRule="auto"/>
      </w:pPr>
      <w:r>
        <w:separator/>
      </w:r>
    </w:p>
  </w:footnote>
  <w:footnote w:type="continuationSeparator" w:id="0">
    <w:p w:rsidR="00992BFB" w:rsidRDefault="00992BFB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A2A0A"/>
    <w:rsid w:val="003D2578"/>
    <w:rsid w:val="0047125F"/>
    <w:rsid w:val="00480E5D"/>
    <w:rsid w:val="004C420F"/>
    <w:rsid w:val="00594110"/>
    <w:rsid w:val="007D1D4B"/>
    <w:rsid w:val="008327EB"/>
    <w:rsid w:val="00863FE9"/>
    <w:rsid w:val="00885786"/>
    <w:rsid w:val="00992BFB"/>
    <w:rsid w:val="009F6550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E130E-2552-458F-AC30-2C08C320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2018-10-17T13:39:00Z</dcterms:created>
  <dcterms:modified xsi:type="dcterms:W3CDTF">2018-10-17T13:39:00Z</dcterms:modified>
</cp:coreProperties>
</file>