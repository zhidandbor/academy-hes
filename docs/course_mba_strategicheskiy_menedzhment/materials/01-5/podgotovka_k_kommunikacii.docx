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EBA" w:rsidRPr="003A2E54" w:rsidRDefault="005B7EBA" w:rsidP="005B7EB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bookmarkStart w:id="0" w:name="_GoBack"/>
      <w:r w:rsidRPr="003A2E54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ЧЕК-ЛИСТ ДЛЯ ПОДГОТОВКИ К КОММУНИКАЦИИ</w:t>
      </w:r>
      <w:r w:rsidRPr="003A2E54">
        <w:rPr>
          <w:rFonts w:ascii="Arial" w:eastAsia="Times New Roman" w:hAnsi="Arial" w:cs="Arial"/>
          <w:sz w:val="20"/>
          <w:szCs w:val="20"/>
          <w:lang w:eastAsia="ru-RU"/>
        </w:rPr>
        <w:t> </w:t>
      </w:r>
    </w:p>
    <w:bookmarkEnd w:id="0"/>
    <w:p w:rsidR="005B7EBA" w:rsidRPr="003A2E54" w:rsidRDefault="005B7EBA" w:rsidP="005B7E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2E54">
        <w:rPr>
          <w:rFonts w:ascii="Arial" w:eastAsia="Times New Roman" w:hAnsi="Arial" w:cs="Arial"/>
          <w:sz w:val="20"/>
          <w:szCs w:val="20"/>
          <w:lang w:eastAsia="ru-RU"/>
        </w:rPr>
        <w:t> </w:t>
      </w:r>
    </w:p>
    <w:p w:rsidR="005B7EBA" w:rsidRPr="003A2E54" w:rsidRDefault="005B7EBA" w:rsidP="005B7E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2E54">
        <w:rPr>
          <w:rFonts w:ascii="Arial" w:eastAsia="Times New Roman" w:hAnsi="Arial" w:cs="Arial"/>
          <w:sz w:val="20"/>
          <w:szCs w:val="20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"/>
        <w:gridCol w:w="7685"/>
        <w:gridCol w:w="1781"/>
      </w:tblGrid>
      <w:tr w:rsidR="005B7EBA" w:rsidRPr="003A2E54" w:rsidTr="007C0882"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№ </w:t>
            </w:r>
            <w:proofErr w:type="gramStart"/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</w:t>
            </w:r>
            <w:proofErr w:type="gramEnd"/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/п </w:t>
            </w:r>
          </w:p>
        </w:tc>
        <w:tc>
          <w:tcPr>
            <w:tcW w:w="82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Критерий оценки </w:t>
            </w:r>
          </w:p>
        </w:tc>
        <w:tc>
          <w:tcPr>
            <w:tcW w:w="18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Отметка, комментарии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Партнер по переговорам 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Приоритетный тип коммуникации (лично, опосредованно)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Приоритетный канал коммуникации (почта, телефон, встреча, мессенджер)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Особенности восприятия информации (аудиальный, </w:t>
            </w:r>
            <w:proofErr w:type="gramStart"/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визуальный</w:t>
            </w:r>
            <w:proofErr w:type="gramEnd"/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, образный)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Приоритетный вид данных (цифры, текст, диаграммы, таблицы)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Семантические особенности (профессиональная терминология)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Личностные установки (ценности, религия, мораль, лидеры мнений)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Отношение к новой информации 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Особенности личностного развития (учится самостоятельно, посещает семинары, читает книги, предпочитает проверенные методы)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Цель коммуникации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Формулировка цели точная 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Цель соответствует стратегии компании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Цель привлекательна для </w:t>
            </w:r>
            <w:proofErr w:type="spellStart"/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стейкхолдеров</w:t>
            </w:r>
            <w:proofErr w:type="spellEnd"/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3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Стейкхолдеры</w:t>
            </w:r>
            <w:proofErr w:type="spellEnd"/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Кто будет влиять на решение положительно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Кто будет препятствовать принятию решения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Аргументы в пользу положительного решения 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4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Работа с данными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Источники информации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Периодичность изменений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Форма представления данных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Возможные вопросы, возражения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5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Организация коммуникации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Помещение 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Оборудование 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Регламент встречи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Протоколирование договоренностей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B7EBA" w:rsidRPr="003A2E54" w:rsidTr="007C0882"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color w:val="00000A"/>
                <w:sz w:val="20"/>
                <w:szCs w:val="20"/>
                <w:lang w:eastAsia="ru-RU"/>
              </w:rPr>
              <w:t>Следующие действия </w:t>
            </w: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B7EBA" w:rsidRPr="003A2E54" w:rsidRDefault="005B7EBA" w:rsidP="007C0882">
            <w:pPr>
              <w:spacing w:after="0" w:afterAutospacing="1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A2E5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</w:tbl>
    <w:p w:rsidR="005B7EBA" w:rsidRPr="003A2E54" w:rsidRDefault="005B7EBA" w:rsidP="005B7EB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2E54">
        <w:rPr>
          <w:rFonts w:ascii="Arial" w:eastAsia="Times New Roman" w:hAnsi="Arial" w:cs="Arial"/>
          <w:lang w:eastAsia="ru-RU"/>
        </w:rPr>
        <w:t> </w:t>
      </w:r>
    </w:p>
    <w:p w:rsidR="005B7EBA" w:rsidRPr="003A2E54" w:rsidRDefault="005B7EBA" w:rsidP="005B7EBA"/>
    <w:p w:rsidR="00885786" w:rsidRPr="005B7EBA" w:rsidRDefault="00885786" w:rsidP="005B7EBA"/>
    <w:sectPr w:rsidR="00885786" w:rsidRPr="005B7EBA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F13" w:rsidRDefault="00E12F13" w:rsidP="00594110">
      <w:pPr>
        <w:spacing w:after="0" w:line="240" w:lineRule="auto"/>
      </w:pPr>
      <w:r>
        <w:separator/>
      </w:r>
    </w:p>
  </w:endnote>
  <w:endnote w:type="continuationSeparator" w:id="0">
    <w:p w:rsidR="00E12F13" w:rsidRDefault="00E12F13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5B7EBA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F13" w:rsidRDefault="00E12F13" w:rsidP="00594110">
      <w:pPr>
        <w:spacing w:after="0" w:line="240" w:lineRule="auto"/>
      </w:pPr>
      <w:r>
        <w:separator/>
      </w:r>
    </w:p>
  </w:footnote>
  <w:footnote w:type="continuationSeparator" w:id="0">
    <w:p w:rsidR="00E12F13" w:rsidRDefault="00E12F13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3A2A0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77E1"/>
    <w:multiLevelType w:val="hybridMultilevel"/>
    <w:tmpl w:val="5F0854E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25C432A"/>
    <w:multiLevelType w:val="hybridMultilevel"/>
    <w:tmpl w:val="D9645A6C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9F64C87"/>
    <w:multiLevelType w:val="hybridMultilevel"/>
    <w:tmpl w:val="4B74F52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0C806D5"/>
    <w:multiLevelType w:val="hybridMultilevel"/>
    <w:tmpl w:val="2AEAC28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AF5C09"/>
    <w:multiLevelType w:val="hybridMultilevel"/>
    <w:tmpl w:val="192C2922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1BA0874"/>
    <w:multiLevelType w:val="hybridMultilevel"/>
    <w:tmpl w:val="115C58D0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6B47F34"/>
    <w:multiLevelType w:val="hybridMultilevel"/>
    <w:tmpl w:val="9F2E3864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>
    <w:nsid w:val="29D64207"/>
    <w:multiLevelType w:val="hybridMultilevel"/>
    <w:tmpl w:val="A948B9B8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2035907"/>
    <w:multiLevelType w:val="hybridMultilevel"/>
    <w:tmpl w:val="EC447A2E"/>
    <w:lvl w:ilvl="0" w:tplc="9EA217B4">
      <w:start w:val="1"/>
      <w:numFmt w:val="bullet"/>
      <w:pStyle w:val="tecka"/>
      <w:lvlText w:val="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1" w:tplc="BA20039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22B5286"/>
    <w:multiLevelType w:val="hybridMultilevel"/>
    <w:tmpl w:val="3F0C373A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333B11C2"/>
    <w:multiLevelType w:val="hybridMultilevel"/>
    <w:tmpl w:val="E9A63F1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41E0634B"/>
    <w:multiLevelType w:val="hybridMultilevel"/>
    <w:tmpl w:val="E34EC8E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A3A17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EAE00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3C39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F23A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E656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F402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E63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2C7D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1EE1A68"/>
    <w:multiLevelType w:val="hybridMultilevel"/>
    <w:tmpl w:val="13F292C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42503DC1"/>
    <w:multiLevelType w:val="hybridMultilevel"/>
    <w:tmpl w:val="C4AC7676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3D91CF9"/>
    <w:multiLevelType w:val="hybridMultilevel"/>
    <w:tmpl w:val="73F27B14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588BA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8CFF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28B1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EC9A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E0E5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E78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04B0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E024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7E3052C"/>
    <w:multiLevelType w:val="hybridMultilevel"/>
    <w:tmpl w:val="4C32946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6E247B"/>
    <w:multiLevelType w:val="hybridMultilevel"/>
    <w:tmpl w:val="C682276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4C0C3550"/>
    <w:multiLevelType w:val="hybridMultilevel"/>
    <w:tmpl w:val="5B8216AA"/>
    <w:lvl w:ilvl="0" w:tplc="BB82067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C18098E"/>
    <w:multiLevelType w:val="hybridMultilevel"/>
    <w:tmpl w:val="199C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852A74"/>
    <w:multiLevelType w:val="hybridMultilevel"/>
    <w:tmpl w:val="D9F4DFEE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5462754B"/>
    <w:multiLevelType w:val="hybridMultilevel"/>
    <w:tmpl w:val="75FE031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56D32BE9"/>
    <w:multiLevelType w:val="hybridMultilevel"/>
    <w:tmpl w:val="4B488110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92C28E0"/>
    <w:multiLevelType w:val="hybridMultilevel"/>
    <w:tmpl w:val="8A6E3542"/>
    <w:lvl w:ilvl="0" w:tplc="040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5C1C631A"/>
    <w:multiLevelType w:val="hybridMultilevel"/>
    <w:tmpl w:val="379E319A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5D1B16D3"/>
    <w:multiLevelType w:val="hybridMultilevel"/>
    <w:tmpl w:val="FD567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402F93"/>
    <w:multiLevelType w:val="multilevel"/>
    <w:tmpl w:val="97B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6070FD"/>
    <w:multiLevelType w:val="hybridMultilevel"/>
    <w:tmpl w:val="92B6E5E4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5FF34A0"/>
    <w:multiLevelType w:val="hybridMultilevel"/>
    <w:tmpl w:val="2CF4095A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660A568C"/>
    <w:multiLevelType w:val="hybridMultilevel"/>
    <w:tmpl w:val="1626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794532"/>
    <w:multiLevelType w:val="hybridMultilevel"/>
    <w:tmpl w:val="80F8446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>
    <w:nsid w:val="6CE72950"/>
    <w:multiLevelType w:val="multilevel"/>
    <w:tmpl w:val="51F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8A63E7"/>
    <w:multiLevelType w:val="hybridMultilevel"/>
    <w:tmpl w:val="9F0AAED6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4E442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D6F5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E4D3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A80A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E85A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D02A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2F2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C0AB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B7509C8"/>
    <w:multiLevelType w:val="hybridMultilevel"/>
    <w:tmpl w:val="D65ACD7A"/>
    <w:lvl w:ilvl="0" w:tplc="0405000F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34">
    <w:nsid w:val="7B7C24B3"/>
    <w:multiLevelType w:val="hybridMultilevel"/>
    <w:tmpl w:val="751AFB4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>
    <w:nsid w:val="7EB5295A"/>
    <w:multiLevelType w:val="hybridMultilevel"/>
    <w:tmpl w:val="207ED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9"/>
  </w:num>
  <w:num w:numId="3">
    <w:abstractNumId w:val="19"/>
  </w:num>
  <w:num w:numId="4">
    <w:abstractNumId w:val="25"/>
  </w:num>
  <w:num w:numId="5">
    <w:abstractNumId w:val="8"/>
  </w:num>
  <w:num w:numId="6">
    <w:abstractNumId w:val="14"/>
  </w:num>
  <w:num w:numId="7">
    <w:abstractNumId w:val="32"/>
  </w:num>
  <w:num w:numId="8">
    <w:abstractNumId w:val="11"/>
  </w:num>
  <w:num w:numId="9">
    <w:abstractNumId w:val="23"/>
  </w:num>
  <w:num w:numId="10">
    <w:abstractNumId w:val="20"/>
  </w:num>
  <w:num w:numId="11">
    <w:abstractNumId w:val="3"/>
  </w:num>
  <w:num w:numId="12">
    <w:abstractNumId w:val="28"/>
  </w:num>
  <w:num w:numId="13">
    <w:abstractNumId w:val="21"/>
  </w:num>
  <w:num w:numId="14">
    <w:abstractNumId w:val="30"/>
  </w:num>
  <w:num w:numId="15">
    <w:abstractNumId w:val="27"/>
  </w:num>
  <w:num w:numId="16">
    <w:abstractNumId w:val="33"/>
  </w:num>
  <w:num w:numId="17">
    <w:abstractNumId w:val="17"/>
  </w:num>
  <w:num w:numId="18">
    <w:abstractNumId w:val="10"/>
  </w:num>
  <w:num w:numId="19">
    <w:abstractNumId w:val="34"/>
  </w:num>
  <w:num w:numId="20">
    <w:abstractNumId w:val="12"/>
  </w:num>
  <w:num w:numId="21">
    <w:abstractNumId w:val="0"/>
  </w:num>
  <w:num w:numId="22">
    <w:abstractNumId w:val="2"/>
  </w:num>
  <w:num w:numId="23">
    <w:abstractNumId w:val="9"/>
  </w:num>
  <w:num w:numId="24">
    <w:abstractNumId w:val="15"/>
  </w:num>
  <w:num w:numId="25">
    <w:abstractNumId w:val="4"/>
  </w:num>
  <w:num w:numId="26">
    <w:abstractNumId w:val="13"/>
  </w:num>
  <w:num w:numId="27">
    <w:abstractNumId w:val="1"/>
  </w:num>
  <w:num w:numId="28">
    <w:abstractNumId w:val="7"/>
  </w:num>
  <w:num w:numId="29">
    <w:abstractNumId w:val="5"/>
  </w:num>
  <w:num w:numId="30">
    <w:abstractNumId w:val="18"/>
  </w:num>
  <w:num w:numId="31">
    <w:abstractNumId w:val="24"/>
  </w:num>
  <w:num w:numId="32">
    <w:abstractNumId w:val="6"/>
  </w:num>
  <w:num w:numId="33">
    <w:abstractNumId w:val="22"/>
  </w:num>
  <w:num w:numId="34">
    <w:abstractNumId w:val="16"/>
  </w:num>
  <w:num w:numId="35">
    <w:abstractNumId w:val="31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57EAF"/>
    <w:rsid w:val="00120617"/>
    <w:rsid w:val="001875FA"/>
    <w:rsid w:val="00350E03"/>
    <w:rsid w:val="003A2A0A"/>
    <w:rsid w:val="003D2578"/>
    <w:rsid w:val="00417357"/>
    <w:rsid w:val="00451FED"/>
    <w:rsid w:val="0047125F"/>
    <w:rsid w:val="00480E5D"/>
    <w:rsid w:val="004C420F"/>
    <w:rsid w:val="00594110"/>
    <w:rsid w:val="005B7EBA"/>
    <w:rsid w:val="007352E0"/>
    <w:rsid w:val="007D1D4B"/>
    <w:rsid w:val="008327EB"/>
    <w:rsid w:val="00863FE9"/>
    <w:rsid w:val="00885786"/>
    <w:rsid w:val="0099645E"/>
    <w:rsid w:val="009F6550"/>
    <w:rsid w:val="00A40BB7"/>
    <w:rsid w:val="00A9260F"/>
    <w:rsid w:val="00E06D9F"/>
    <w:rsid w:val="00E12F13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1" type="callout" idref="#_x0000_s1029"/>
        <o:r id="V:Rule2" type="callout" idref="#_x0000_s1030"/>
        <o:r id="V:Rule3" type="callout" idref="#_x0000_s1031"/>
        <o:r id="V:Rule4" type="callout" idref="#_x0000_s1032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  <w:style w:type="character" w:styleId="aa">
    <w:name w:val="Hyperlink"/>
    <w:basedOn w:val="a0"/>
    <w:uiPriority w:val="99"/>
    <w:unhideWhenUsed/>
    <w:rsid w:val="00417357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417357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  <w:style w:type="character" w:styleId="aa">
    <w:name w:val="Hyperlink"/>
    <w:basedOn w:val="a0"/>
    <w:uiPriority w:val="99"/>
    <w:unhideWhenUsed/>
    <w:rsid w:val="00417357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417357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F59DA-B9F7-498D-BD95-82C55FE90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2018-10-17T13:44:00Z</dcterms:created>
  <dcterms:modified xsi:type="dcterms:W3CDTF">2018-10-17T13:44:00Z</dcterms:modified>
</cp:coreProperties>
</file>