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4DBC37" w14:textId="77777777" w:rsidR="004C420F" w:rsidRDefault="004C420F" w:rsidP="004C420F">
      <w:pPr>
        <w:jc w:val="center"/>
        <w:rPr>
          <w:b/>
          <w:sz w:val="24"/>
          <w:szCs w:val="24"/>
        </w:rPr>
      </w:pPr>
      <w:r w:rsidRPr="00E86548">
        <w:rPr>
          <w:b/>
          <w:sz w:val="24"/>
          <w:szCs w:val="24"/>
        </w:rPr>
        <w:t xml:space="preserve">Карта </w:t>
      </w:r>
      <w:proofErr w:type="spellStart"/>
      <w:r w:rsidRPr="00E86548">
        <w:rPr>
          <w:b/>
          <w:sz w:val="24"/>
          <w:szCs w:val="24"/>
        </w:rPr>
        <w:t>эмпатии</w:t>
      </w:r>
      <w:proofErr w:type="spellEnd"/>
    </w:p>
    <w:p w14:paraId="363A8CA8" w14:textId="77777777" w:rsidR="004C420F" w:rsidRDefault="004C420F" w:rsidP="004C420F">
      <w:bookmarkStart w:id="0" w:name="_GoBack"/>
      <w:bookmarkEnd w:id="0"/>
    </w:p>
    <w:p w14:paraId="7F32DA7A" w14:textId="77777777" w:rsidR="004C420F" w:rsidRDefault="004C420F" w:rsidP="004C420F">
      <w:r w:rsidRPr="00287DEB">
        <w:rPr>
          <w:noProof/>
          <w:lang w:val="en-US" w:eastAsia="ru-RU"/>
        </w:rPr>
        <w:drawing>
          <wp:inline distT="0" distB="0" distL="0" distR="0" wp14:anchorId="2A811C57" wp14:editId="3628FD76">
            <wp:extent cx="5940425" cy="3223120"/>
            <wp:effectExtent l="0" t="0" r="0" b="28575"/>
            <wp:docPr id="13" name="Схема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5CF4652B" w14:textId="77777777" w:rsidR="004C420F" w:rsidRDefault="004C420F" w:rsidP="004C420F"/>
    <w:p w14:paraId="26D9FD5C" w14:textId="77777777" w:rsidR="004C420F" w:rsidRDefault="004C420F" w:rsidP="004C420F">
      <w:r w:rsidRPr="00287DEB">
        <w:rPr>
          <w:noProof/>
          <w:lang w:val="en-US" w:eastAsia="ru-RU"/>
        </w:rPr>
        <w:drawing>
          <wp:inline distT="0" distB="0" distL="0" distR="0" wp14:anchorId="5D90791F" wp14:editId="0A8391A0">
            <wp:extent cx="5940425" cy="1126981"/>
            <wp:effectExtent l="19050" t="0" r="3175" b="0"/>
            <wp:docPr id="14" name="Рисунок 14" descr="https://cf.ppt-online.org/files/slide/5/5WNd3OwIJfhU7ajQn2FYoEi9mZbxqDu46esGA0/slide-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5" name="Picture 2" descr="https://cf.ppt-online.org/files/slide/5/5WNd3OwIJfhU7ajQn2FYoEi9mZbxqDu46esGA0/slide-13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2953" t="75110" r="6239" b="1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26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D98AFD" w14:textId="77777777" w:rsidR="004C420F" w:rsidRPr="001259F8" w:rsidRDefault="004C420F" w:rsidP="004C420F">
      <w:pPr>
        <w:pStyle w:val="a9"/>
        <w:spacing w:after="0" w:line="360" w:lineRule="auto"/>
        <w:ind w:left="0"/>
        <w:jc w:val="both"/>
        <w:rPr>
          <w:rFonts w:cstheme="minorHAnsi"/>
        </w:rPr>
      </w:pPr>
    </w:p>
    <w:p w14:paraId="1BB5DA36" w14:textId="77777777" w:rsidR="00885786" w:rsidRPr="004C420F" w:rsidRDefault="00885786" w:rsidP="004C420F"/>
    <w:sectPr w:rsidR="00885786" w:rsidRPr="004C420F" w:rsidSect="00594110">
      <w:headerReference w:type="default" r:id="rId15"/>
      <w:footerReference w:type="default" r:id="rId16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A9CBFA" w14:textId="77777777" w:rsidR="00073D05" w:rsidRDefault="00073D05" w:rsidP="00594110">
      <w:pPr>
        <w:spacing w:after="0" w:line="240" w:lineRule="auto"/>
      </w:pPr>
      <w:r>
        <w:separator/>
      </w:r>
    </w:p>
  </w:endnote>
  <w:endnote w:type="continuationSeparator" w:id="0">
    <w:p w14:paraId="0E9A04D1" w14:textId="77777777" w:rsidR="00073D05" w:rsidRDefault="00073D05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游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BAE1D6" w14:textId="77777777"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1D2874">
          <w:rPr>
            <w:noProof/>
            <w:color w:val="595959" w:themeColor="text1" w:themeTint="A6"/>
            <w:sz w:val="18"/>
            <w:szCs w:val="18"/>
          </w:rPr>
          <w:t>1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14:paraId="3576C282" w14:textId="77777777"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766829" w14:textId="77777777" w:rsidR="00073D05" w:rsidRDefault="00073D05" w:rsidP="00594110">
      <w:pPr>
        <w:spacing w:after="0" w:line="240" w:lineRule="auto"/>
      </w:pPr>
      <w:r>
        <w:separator/>
      </w:r>
    </w:p>
  </w:footnote>
  <w:footnote w:type="continuationSeparator" w:id="0">
    <w:p w14:paraId="3A544013" w14:textId="77777777" w:rsidR="00073D05" w:rsidRDefault="00073D05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56F7F5" w14:textId="77777777" w:rsidR="00594110" w:rsidRDefault="003A2A0A">
    <w:pPr>
      <w:pStyle w:val="a3"/>
    </w:pPr>
    <w:r>
      <w:rPr>
        <w:noProof/>
        <w:lang w:val="en-US" w:eastAsia="ru-RU"/>
      </w:rPr>
      <w:drawing>
        <wp:inline distT="0" distB="0" distL="0" distR="0" wp14:anchorId="676CBE8E" wp14:editId="51D74938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C734A44" w14:textId="77777777"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18098E"/>
    <w:multiLevelType w:val="hybridMultilevel"/>
    <w:tmpl w:val="199CD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1B16D3"/>
    <w:multiLevelType w:val="hybridMultilevel"/>
    <w:tmpl w:val="FD567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0A568C"/>
    <w:multiLevelType w:val="hybridMultilevel"/>
    <w:tmpl w:val="16260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B5295A"/>
    <w:multiLevelType w:val="hybridMultilevel"/>
    <w:tmpl w:val="207ED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073D05"/>
    <w:rsid w:val="00120617"/>
    <w:rsid w:val="001875FA"/>
    <w:rsid w:val="001D2874"/>
    <w:rsid w:val="00350E03"/>
    <w:rsid w:val="003A2A0A"/>
    <w:rsid w:val="003D2578"/>
    <w:rsid w:val="00480E5D"/>
    <w:rsid w:val="004C420F"/>
    <w:rsid w:val="00594110"/>
    <w:rsid w:val="007D1D4B"/>
    <w:rsid w:val="008327EB"/>
    <w:rsid w:val="00863FE9"/>
    <w:rsid w:val="00885786"/>
    <w:rsid w:val="009F6550"/>
    <w:rsid w:val="00A9260F"/>
    <w:rsid w:val="00E06D9F"/>
    <w:rsid w:val="00E12F13"/>
    <w:rsid w:val="00EA197A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7B1C19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customStyle="1" w:styleId="1">
    <w:name w:val="Обычный1"/>
    <w:rsid w:val="003A2A0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7">
    <w:name w:val="Balloon Text"/>
    <w:basedOn w:val="a"/>
    <w:link w:val="a8"/>
    <w:uiPriority w:val="99"/>
    <w:semiHidden/>
    <w:unhideWhenUsed/>
    <w:rsid w:val="003A2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2A0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4C420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customStyle="1" w:styleId="1">
    <w:name w:val="Обычный1"/>
    <w:rsid w:val="003A2A0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7">
    <w:name w:val="Balloon Text"/>
    <w:basedOn w:val="a"/>
    <w:link w:val="a8"/>
    <w:uiPriority w:val="99"/>
    <w:semiHidden/>
    <w:unhideWhenUsed/>
    <w:rsid w:val="003A2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2A0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4C42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diagramQuickStyle" Target="diagrams/quickStyle1.xml"/><Relationship Id="rId12" Type="http://schemas.openxmlformats.org/officeDocument/2006/relationships/diagramColors" Target="diagrams/colors1.xml"/><Relationship Id="rId13" Type="http://schemas.microsoft.com/office/2007/relationships/diagramDrawing" Target="diagrams/drawing1.xml"/><Relationship Id="rId14" Type="http://schemas.openxmlformats.org/officeDocument/2006/relationships/image" Target="media/image1.jpe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diagramData" Target="diagrams/data1.xml"/><Relationship Id="rId10" Type="http://schemas.openxmlformats.org/officeDocument/2006/relationships/diagramLayout" Target="diagrams/layout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611FD76-D049-4FE2-A63D-CE483C9DB6BC}" type="doc">
      <dgm:prSet loTypeId="urn:microsoft.com/office/officeart/2005/8/layout/cycle4#1" loCatId="matrix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2BDB662D-1D72-4135-9556-862454DF05B7}">
      <dgm:prSet phldrT="[Текст]"/>
      <dgm:spPr/>
      <dgm:t>
        <a:bodyPr/>
        <a:lstStyle/>
        <a:p>
          <a:r>
            <a:rPr lang="ru-RU" dirty="0" smtClean="0"/>
            <a:t>Что думает и чувствует?</a:t>
          </a:r>
          <a:endParaRPr lang="ru-RU" dirty="0"/>
        </a:p>
      </dgm:t>
    </dgm:pt>
    <dgm:pt modelId="{94EE8546-8A1B-4A6D-B040-2EB21A2CF4E0}" type="parTrans" cxnId="{0490FC0D-F204-4C93-9D6A-EBAE614947AC}">
      <dgm:prSet/>
      <dgm:spPr/>
      <dgm:t>
        <a:bodyPr/>
        <a:lstStyle/>
        <a:p>
          <a:endParaRPr lang="ru-RU"/>
        </a:p>
      </dgm:t>
    </dgm:pt>
    <dgm:pt modelId="{9E03DC8E-E225-4B58-9775-9DDB5381FA0E}" type="sibTrans" cxnId="{0490FC0D-F204-4C93-9D6A-EBAE614947AC}">
      <dgm:prSet/>
      <dgm:spPr/>
      <dgm:t>
        <a:bodyPr/>
        <a:lstStyle/>
        <a:p>
          <a:endParaRPr lang="ru-RU"/>
        </a:p>
      </dgm:t>
    </dgm:pt>
    <dgm:pt modelId="{7F859965-C934-4A3B-B755-EC9614DBDF09}">
      <dgm:prSet phldrT="[Текст]"/>
      <dgm:spPr/>
      <dgm:t>
        <a:bodyPr/>
        <a:lstStyle/>
        <a:p>
          <a:r>
            <a:rPr lang="ru-RU" dirty="0" smtClean="0"/>
            <a:t>Что говорит и делает?</a:t>
          </a:r>
          <a:endParaRPr lang="ru-RU" dirty="0"/>
        </a:p>
      </dgm:t>
    </dgm:pt>
    <dgm:pt modelId="{9DC4C48F-AC6C-4952-A7DE-933F5919EA83}" type="parTrans" cxnId="{E1A0935A-2AD4-4C32-8339-5F06B3D4D741}">
      <dgm:prSet/>
      <dgm:spPr/>
      <dgm:t>
        <a:bodyPr/>
        <a:lstStyle/>
        <a:p>
          <a:endParaRPr lang="ru-RU"/>
        </a:p>
      </dgm:t>
    </dgm:pt>
    <dgm:pt modelId="{40BB025D-B874-4FB8-B045-2C13D5AE2B6F}" type="sibTrans" cxnId="{E1A0935A-2AD4-4C32-8339-5F06B3D4D741}">
      <dgm:prSet/>
      <dgm:spPr/>
      <dgm:t>
        <a:bodyPr/>
        <a:lstStyle/>
        <a:p>
          <a:endParaRPr lang="ru-RU"/>
        </a:p>
      </dgm:t>
    </dgm:pt>
    <dgm:pt modelId="{5875B626-1522-4346-AB1F-DF19E8CF713D}">
      <dgm:prSet phldrT="[Текст]"/>
      <dgm:spPr/>
      <dgm:t>
        <a:bodyPr/>
        <a:lstStyle/>
        <a:p>
          <a:r>
            <a:rPr lang="ru-RU" dirty="0" smtClean="0"/>
            <a:t>Что видит?</a:t>
          </a:r>
          <a:endParaRPr lang="ru-RU" dirty="0"/>
        </a:p>
      </dgm:t>
    </dgm:pt>
    <dgm:pt modelId="{40C94906-FA8B-4A5E-BDDD-0745ABF78AFC}" type="parTrans" cxnId="{DCA49BCB-2B31-4D85-BCED-EF93D75834DA}">
      <dgm:prSet/>
      <dgm:spPr/>
      <dgm:t>
        <a:bodyPr/>
        <a:lstStyle/>
        <a:p>
          <a:endParaRPr lang="ru-RU"/>
        </a:p>
      </dgm:t>
    </dgm:pt>
    <dgm:pt modelId="{593C5046-BD6F-4820-B127-774AB559A3FD}" type="sibTrans" cxnId="{DCA49BCB-2B31-4D85-BCED-EF93D75834DA}">
      <dgm:prSet/>
      <dgm:spPr/>
      <dgm:t>
        <a:bodyPr/>
        <a:lstStyle/>
        <a:p>
          <a:endParaRPr lang="ru-RU"/>
        </a:p>
      </dgm:t>
    </dgm:pt>
    <dgm:pt modelId="{8FDC814C-DA6B-48A0-98E3-B9082E323A4F}">
      <dgm:prSet phldrT="[Текст]"/>
      <dgm:spPr/>
      <dgm:t>
        <a:bodyPr/>
        <a:lstStyle/>
        <a:p>
          <a:r>
            <a:rPr lang="ru-RU" dirty="0" smtClean="0"/>
            <a:t>Что слышит?</a:t>
          </a:r>
          <a:endParaRPr lang="ru-RU" dirty="0"/>
        </a:p>
      </dgm:t>
    </dgm:pt>
    <dgm:pt modelId="{D6BF9E26-A8E9-4BE7-A3FA-209638FDE46C}" type="parTrans" cxnId="{142BAD8F-D0B3-4387-B00A-9651FDE0B147}">
      <dgm:prSet/>
      <dgm:spPr/>
      <dgm:t>
        <a:bodyPr/>
        <a:lstStyle/>
        <a:p>
          <a:endParaRPr lang="ru-RU"/>
        </a:p>
      </dgm:t>
    </dgm:pt>
    <dgm:pt modelId="{1A25B7E1-613E-4E2D-8D4A-E68460C46762}" type="sibTrans" cxnId="{142BAD8F-D0B3-4387-B00A-9651FDE0B147}">
      <dgm:prSet/>
      <dgm:spPr/>
      <dgm:t>
        <a:bodyPr/>
        <a:lstStyle/>
        <a:p>
          <a:endParaRPr lang="ru-RU"/>
        </a:p>
      </dgm:t>
    </dgm:pt>
    <dgm:pt modelId="{22B25185-9F89-498C-A48D-E3014D1A29A4}">
      <dgm:prSet phldrT="[Текст]"/>
      <dgm:spPr/>
      <dgm:t>
        <a:bodyPr/>
        <a:lstStyle/>
        <a:p>
          <a:r>
            <a:rPr lang="ru-RU" dirty="0" smtClean="0"/>
            <a:t>Что для него на самом деле важно?</a:t>
          </a:r>
          <a:endParaRPr lang="ru-RU" dirty="0"/>
        </a:p>
      </dgm:t>
    </dgm:pt>
    <dgm:pt modelId="{8842C73B-0EB3-4D24-A2F4-FCF5C1ED2A33}" type="parTrans" cxnId="{2D3EB9F5-8D90-4D6B-9128-1D7FE1C2852F}">
      <dgm:prSet/>
      <dgm:spPr/>
      <dgm:t>
        <a:bodyPr/>
        <a:lstStyle/>
        <a:p>
          <a:endParaRPr lang="ru-RU"/>
        </a:p>
      </dgm:t>
    </dgm:pt>
    <dgm:pt modelId="{87604C2A-729C-41DE-87C9-FC7508311715}" type="sibTrans" cxnId="{2D3EB9F5-8D90-4D6B-9128-1D7FE1C2852F}">
      <dgm:prSet/>
      <dgm:spPr/>
      <dgm:t>
        <a:bodyPr/>
        <a:lstStyle/>
        <a:p>
          <a:endParaRPr lang="ru-RU"/>
        </a:p>
      </dgm:t>
    </dgm:pt>
    <dgm:pt modelId="{20F0CFA4-1EBB-4887-8728-0CE0BC7AEABA}">
      <dgm:prSet phldrT="[Текст]"/>
      <dgm:spPr/>
      <dgm:t>
        <a:bodyPr/>
        <a:lstStyle/>
        <a:p>
          <a:r>
            <a:rPr lang="ru-RU" dirty="0" smtClean="0"/>
            <a:t>Его основные занятия? Проблемы и радости?</a:t>
          </a:r>
          <a:endParaRPr lang="ru-RU" dirty="0"/>
        </a:p>
      </dgm:t>
    </dgm:pt>
    <dgm:pt modelId="{D2382523-6FAD-4A14-A2F0-5635F7B2A787}" type="parTrans" cxnId="{1699F8C6-4D4C-46F4-855E-9B41895FD1C1}">
      <dgm:prSet/>
      <dgm:spPr/>
      <dgm:t>
        <a:bodyPr/>
        <a:lstStyle/>
        <a:p>
          <a:endParaRPr lang="ru-RU"/>
        </a:p>
      </dgm:t>
    </dgm:pt>
    <dgm:pt modelId="{757DC8D5-5494-440C-A0AB-75F47A948759}" type="sibTrans" cxnId="{1699F8C6-4D4C-46F4-855E-9B41895FD1C1}">
      <dgm:prSet/>
      <dgm:spPr/>
      <dgm:t>
        <a:bodyPr/>
        <a:lstStyle/>
        <a:p>
          <a:endParaRPr lang="ru-RU"/>
        </a:p>
      </dgm:t>
    </dgm:pt>
    <dgm:pt modelId="{349EDFBD-2A1F-4B15-80E6-EFC38439AD2B}">
      <dgm:prSet phldrT="[Текст]"/>
      <dgm:spPr/>
      <dgm:t>
        <a:bodyPr/>
        <a:lstStyle/>
        <a:p>
          <a:r>
            <a:rPr lang="ru-RU" dirty="0" smtClean="0"/>
            <a:t>Среда, окружение?</a:t>
          </a:r>
          <a:endParaRPr lang="ru-RU" dirty="0"/>
        </a:p>
      </dgm:t>
    </dgm:pt>
    <dgm:pt modelId="{7D04B13C-8A5E-4FA8-8A08-146FF7890AF1}" type="parTrans" cxnId="{A48ACA6F-A19E-40B0-ABC6-641E83EE2801}">
      <dgm:prSet/>
      <dgm:spPr/>
      <dgm:t>
        <a:bodyPr/>
        <a:lstStyle/>
        <a:p>
          <a:endParaRPr lang="ru-RU"/>
        </a:p>
      </dgm:t>
    </dgm:pt>
    <dgm:pt modelId="{30E9EF55-2F0F-400F-8EC0-2D35EA7C886B}" type="sibTrans" cxnId="{A48ACA6F-A19E-40B0-ABC6-641E83EE2801}">
      <dgm:prSet/>
      <dgm:spPr/>
      <dgm:t>
        <a:bodyPr/>
        <a:lstStyle/>
        <a:p>
          <a:endParaRPr lang="ru-RU"/>
        </a:p>
      </dgm:t>
    </dgm:pt>
    <dgm:pt modelId="{6BD0BAE8-DD8C-434E-8418-FEA7EA3E98DB}">
      <dgm:prSet phldrT="[Текст]"/>
      <dgm:spPr/>
      <dgm:t>
        <a:bodyPr/>
        <a:lstStyle/>
        <a:p>
          <a:r>
            <a:rPr lang="ru-RU" dirty="0" smtClean="0"/>
            <a:t>Друзья и лидеры мнения?</a:t>
          </a:r>
          <a:endParaRPr lang="ru-RU" dirty="0"/>
        </a:p>
      </dgm:t>
    </dgm:pt>
    <dgm:pt modelId="{A0F78DE0-C42C-4090-A032-817E13F38AA1}" type="parTrans" cxnId="{E5C0602C-E233-412B-BCBA-9AEE0DB58E26}">
      <dgm:prSet/>
      <dgm:spPr/>
      <dgm:t>
        <a:bodyPr/>
        <a:lstStyle/>
        <a:p>
          <a:endParaRPr lang="ru-RU"/>
        </a:p>
      </dgm:t>
    </dgm:pt>
    <dgm:pt modelId="{EAD39D46-9688-48B4-9A6E-1DF248F59613}" type="sibTrans" cxnId="{E5C0602C-E233-412B-BCBA-9AEE0DB58E26}">
      <dgm:prSet/>
      <dgm:spPr/>
      <dgm:t>
        <a:bodyPr/>
        <a:lstStyle/>
        <a:p>
          <a:endParaRPr lang="ru-RU"/>
        </a:p>
      </dgm:t>
    </dgm:pt>
    <dgm:pt modelId="{97613BAB-2ABB-4B0D-964F-6F4A5E7B240D}">
      <dgm:prSet phldrT="[Текст]"/>
      <dgm:spPr/>
      <dgm:t>
        <a:bodyPr/>
        <a:lstStyle/>
        <a:p>
          <a:r>
            <a:rPr lang="ru-RU" dirty="0" smtClean="0"/>
            <a:t>С чем сравнивает?</a:t>
          </a:r>
          <a:endParaRPr lang="ru-RU" dirty="0"/>
        </a:p>
      </dgm:t>
    </dgm:pt>
    <dgm:pt modelId="{4921F0F9-F958-4B42-B793-09A9BE6262BE}" type="parTrans" cxnId="{9EEFDB23-9756-4BE4-867B-8FA860BEFF95}">
      <dgm:prSet/>
      <dgm:spPr/>
      <dgm:t>
        <a:bodyPr/>
        <a:lstStyle/>
        <a:p>
          <a:endParaRPr lang="ru-RU"/>
        </a:p>
      </dgm:t>
    </dgm:pt>
    <dgm:pt modelId="{47608AC2-0B1D-4173-B459-08B389AB6C9E}" type="sibTrans" cxnId="{9EEFDB23-9756-4BE4-867B-8FA860BEFF95}">
      <dgm:prSet/>
      <dgm:spPr/>
      <dgm:t>
        <a:bodyPr/>
        <a:lstStyle/>
        <a:p>
          <a:endParaRPr lang="ru-RU"/>
        </a:p>
      </dgm:t>
    </dgm:pt>
    <dgm:pt modelId="{46F242B9-7AB0-4C83-8050-A38DC51BF904}">
      <dgm:prSet phldrT="[Текст]"/>
      <dgm:spPr/>
      <dgm:t>
        <a:bodyPr/>
        <a:lstStyle/>
        <a:p>
          <a:r>
            <a:rPr lang="ru-RU" dirty="0" smtClean="0"/>
            <a:t>Что говорят близкие люди?</a:t>
          </a:r>
          <a:endParaRPr lang="ru-RU" dirty="0"/>
        </a:p>
      </dgm:t>
    </dgm:pt>
    <dgm:pt modelId="{A0B464E6-7742-4A1D-B0F5-A5F691B47E72}" type="parTrans" cxnId="{089DEFD8-74C0-4B91-AC3B-29E9F9BBE139}">
      <dgm:prSet/>
      <dgm:spPr/>
      <dgm:t>
        <a:bodyPr/>
        <a:lstStyle/>
        <a:p>
          <a:endParaRPr lang="ru-RU"/>
        </a:p>
      </dgm:t>
    </dgm:pt>
    <dgm:pt modelId="{B89758FB-F2C2-481B-BA85-D88B2886A4EA}" type="sibTrans" cxnId="{089DEFD8-74C0-4B91-AC3B-29E9F9BBE139}">
      <dgm:prSet/>
      <dgm:spPr/>
      <dgm:t>
        <a:bodyPr/>
        <a:lstStyle/>
        <a:p>
          <a:endParaRPr lang="ru-RU"/>
        </a:p>
      </dgm:t>
    </dgm:pt>
    <dgm:pt modelId="{90891D6D-4798-4A55-901B-BDC4CE03B4D8}">
      <dgm:prSet phldrT="[Текст]"/>
      <dgm:spPr/>
      <dgm:t>
        <a:bodyPr/>
        <a:lstStyle/>
        <a:p>
          <a:r>
            <a:rPr lang="ru-RU" dirty="0" smtClean="0"/>
            <a:t>Что говорят влиятельные друзья?</a:t>
          </a:r>
          <a:endParaRPr lang="ru-RU" dirty="0"/>
        </a:p>
      </dgm:t>
    </dgm:pt>
    <dgm:pt modelId="{D5135613-E2E5-431F-BFD2-0146F67F7505}" type="parTrans" cxnId="{31A70C38-7D83-47C0-839B-3B288647D95D}">
      <dgm:prSet/>
      <dgm:spPr/>
      <dgm:t>
        <a:bodyPr/>
        <a:lstStyle/>
        <a:p>
          <a:endParaRPr lang="ru-RU"/>
        </a:p>
      </dgm:t>
    </dgm:pt>
    <dgm:pt modelId="{4C87E27F-0D01-4052-9206-A40DDEF1A807}" type="sibTrans" cxnId="{31A70C38-7D83-47C0-839B-3B288647D95D}">
      <dgm:prSet/>
      <dgm:spPr/>
      <dgm:t>
        <a:bodyPr/>
        <a:lstStyle/>
        <a:p>
          <a:endParaRPr lang="ru-RU"/>
        </a:p>
      </dgm:t>
    </dgm:pt>
    <dgm:pt modelId="{C75BDA1F-FFF4-4E82-8218-E6A18B1BBF98}">
      <dgm:prSet phldrT="[Текст]"/>
      <dgm:spPr/>
      <dgm:t>
        <a:bodyPr/>
        <a:lstStyle/>
        <a:p>
          <a:r>
            <a:rPr lang="ru-RU" dirty="0" smtClean="0"/>
            <a:t>Как выглядит? </a:t>
          </a:r>
          <a:endParaRPr lang="ru-RU" dirty="0"/>
        </a:p>
      </dgm:t>
    </dgm:pt>
    <dgm:pt modelId="{A0F5D09C-1152-43B6-AE8F-2308607FBDA1}" type="parTrans" cxnId="{86945A21-B1EA-4603-9850-739BB2D8A942}">
      <dgm:prSet/>
      <dgm:spPr/>
      <dgm:t>
        <a:bodyPr/>
        <a:lstStyle/>
        <a:p>
          <a:endParaRPr lang="ru-RU"/>
        </a:p>
      </dgm:t>
    </dgm:pt>
    <dgm:pt modelId="{AE7762CF-7204-4506-A29C-17A57481F131}" type="sibTrans" cxnId="{86945A21-B1EA-4603-9850-739BB2D8A942}">
      <dgm:prSet/>
      <dgm:spPr/>
      <dgm:t>
        <a:bodyPr/>
        <a:lstStyle/>
        <a:p>
          <a:endParaRPr lang="ru-RU"/>
        </a:p>
      </dgm:t>
    </dgm:pt>
    <dgm:pt modelId="{629CB0C5-5535-4944-8F47-75DB4F9B6078}">
      <dgm:prSet phldrT="[Текст]"/>
      <dgm:spPr/>
      <dgm:t>
        <a:bodyPr/>
        <a:lstStyle/>
        <a:p>
          <a:r>
            <a:rPr lang="ru-RU" dirty="0" smtClean="0"/>
            <a:t>Как относится к окружающим?</a:t>
          </a:r>
          <a:endParaRPr lang="ru-RU" dirty="0"/>
        </a:p>
      </dgm:t>
    </dgm:pt>
    <dgm:pt modelId="{BAF47641-23B3-43C1-AEAE-7AB66076E3B2}" type="parTrans" cxnId="{89685EF6-BD43-4727-8BE1-CFA48DDECE72}">
      <dgm:prSet/>
      <dgm:spPr/>
      <dgm:t>
        <a:bodyPr/>
        <a:lstStyle/>
        <a:p>
          <a:endParaRPr lang="ru-RU"/>
        </a:p>
      </dgm:t>
    </dgm:pt>
    <dgm:pt modelId="{E1076B6E-7234-4FE9-93A3-5D2D621B0B25}" type="sibTrans" cxnId="{89685EF6-BD43-4727-8BE1-CFA48DDECE72}">
      <dgm:prSet/>
      <dgm:spPr/>
      <dgm:t>
        <a:bodyPr/>
        <a:lstStyle/>
        <a:p>
          <a:endParaRPr lang="ru-RU"/>
        </a:p>
      </dgm:t>
    </dgm:pt>
    <dgm:pt modelId="{8BC09B2A-36F4-4DCB-A447-9A594DC35162}">
      <dgm:prSet phldrT="[Текст]"/>
      <dgm:spPr/>
      <dgm:t>
        <a:bodyPr/>
        <a:lstStyle/>
        <a:p>
          <a:r>
            <a:rPr lang="ru-RU" dirty="0" smtClean="0"/>
            <a:t>Как держит себя в обществе?</a:t>
          </a:r>
          <a:endParaRPr lang="ru-RU" dirty="0"/>
        </a:p>
      </dgm:t>
    </dgm:pt>
    <dgm:pt modelId="{DF3F3EC0-C534-4A50-BEC3-5BDC4171B740}" type="parTrans" cxnId="{AAF2757B-74C4-45C4-8F89-081F733E32B2}">
      <dgm:prSet/>
      <dgm:spPr/>
      <dgm:t>
        <a:bodyPr/>
        <a:lstStyle/>
        <a:p>
          <a:endParaRPr lang="ru-RU"/>
        </a:p>
      </dgm:t>
    </dgm:pt>
    <dgm:pt modelId="{61CD1A7E-3FAC-4F30-ADC0-C3855DCFF7F1}" type="sibTrans" cxnId="{AAF2757B-74C4-45C4-8F89-081F733E32B2}">
      <dgm:prSet/>
      <dgm:spPr/>
      <dgm:t>
        <a:bodyPr/>
        <a:lstStyle/>
        <a:p>
          <a:endParaRPr lang="ru-RU"/>
        </a:p>
      </dgm:t>
    </dgm:pt>
    <dgm:pt modelId="{484054B2-A380-46C4-8B93-B799566FC90B}" type="pres">
      <dgm:prSet presAssocID="{8611FD76-D049-4FE2-A63D-CE483C9DB6BC}" presName="cycleMatrixDiagram" presStyleCnt="0">
        <dgm:presLayoutVars>
          <dgm:chMax val="1"/>
          <dgm:dir/>
          <dgm:animLvl val="lvl"/>
          <dgm:resizeHandles val="exact"/>
        </dgm:presLayoutVars>
      </dgm:prSet>
      <dgm:spPr/>
      <dgm:t>
        <a:bodyPr/>
        <a:lstStyle/>
        <a:p>
          <a:endParaRPr lang="ru-RU"/>
        </a:p>
      </dgm:t>
    </dgm:pt>
    <dgm:pt modelId="{B2FC9700-A27B-4CBD-AD21-1EC7AE205061}" type="pres">
      <dgm:prSet presAssocID="{8611FD76-D049-4FE2-A63D-CE483C9DB6BC}" presName="children" presStyleCnt="0"/>
      <dgm:spPr/>
    </dgm:pt>
    <dgm:pt modelId="{20C8E8D2-70F5-4287-B312-804F2B9A25BA}" type="pres">
      <dgm:prSet presAssocID="{8611FD76-D049-4FE2-A63D-CE483C9DB6BC}" presName="child1group" presStyleCnt="0"/>
      <dgm:spPr/>
    </dgm:pt>
    <dgm:pt modelId="{FF17FDDB-F734-48A0-AAC4-C8032CEA4713}" type="pres">
      <dgm:prSet presAssocID="{8611FD76-D049-4FE2-A63D-CE483C9DB6BC}" presName="child1" presStyleLbl="bgAcc1" presStyleIdx="0" presStyleCnt="4"/>
      <dgm:spPr/>
      <dgm:t>
        <a:bodyPr/>
        <a:lstStyle/>
        <a:p>
          <a:endParaRPr lang="ru-RU"/>
        </a:p>
      </dgm:t>
    </dgm:pt>
    <dgm:pt modelId="{2C9E91CE-252A-463C-8851-C12E12A401BC}" type="pres">
      <dgm:prSet presAssocID="{8611FD76-D049-4FE2-A63D-CE483C9DB6BC}" presName="child1Text" presStyleLbl="bgAcc1" presStyleIdx="0" presStyleCnt="4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8F7C31DE-EBD0-4242-9E6A-B44D32D96F46}" type="pres">
      <dgm:prSet presAssocID="{8611FD76-D049-4FE2-A63D-CE483C9DB6BC}" presName="child2group" presStyleCnt="0"/>
      <dgm:spPr/>
    </dgm:pt>
    <dgm:pt modelId="{F27B50B3-FE0D-4C11-BE4C-8FC63113119E}" type="pres">
      <dgm:prSet presAssocID="{8611FD76-D049-4FE2-A63D-CE483C9DB6BC}" presName="child2" presStyleLbl="bgAcc1" presStyleIdx="1" presStyleCnt="4"/>
      <dgm:spPr/>
      <dgm:t>
        <a:bodyPr/>
        <a:lstStyle/>
        <a:p>
          <a:endParaRPr lang="ru-RU"/>
        </a:p>
      </dgm:t>
    </dgm:pt>
    <dgm:pt modelId="{850B6F73-07C2-4ECB-9B4F-9708C5DE9199}" type="pres">
      <dgm:prSet presAssocID="{8611FD76-D049-4FE2-A63D-CE483C9DB6BC}" presName="child2Text" presStyleLbl="bgAcc1" presStyleIdx="1" presStyleCnt="4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E83A9D7F-4D43-4702-989B-FBA569D93059}" type="pres">
      <dgm:prSet presAssocID="{8611FD76-D049-4FE2-A63D-CE483C9DB6BC}" presName="child3group" presStyleCnt="0"/>
      <dgm:spPr/>
    </dgm:pt>
    <dgm:pt modelId="{C08F75F2-DEEE-4739-AA50-5B867572642B}" type="pres">
      <dgm:prSet presAssocID="{8611FD76-D049-4FE2-A63D-CE483C9DB6BC}" presName="child3" presStyleLbl="bgAcc1" presStyleIdx="2" presStyleCnt="4"/>
      <dgm:spPr/>
      <dgm:t>
        <a:bodyPr/>
        <a:lstStyle/>
        <a:p>
          <a:endParaRPr lang="ru-RU"/>
        </a:p>
      </dgm:t>
    </dgm:pt>
    <dgm:pt modelId="{54B29391-3B57-4994-A176-1B76CC41393B}" type="pres">
      <dgm:prSet presAssocID="{8611FD76-D049-4FE2-A63D-CE483C9DB6BC}" presName="child3Text" presStyleLbl="bgAcc1" presStyleIdx="2" presStyleCnt="4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9D90DF57-49BF-4C62-9CC1-F19571742CE7}" type="pres">
      <dgm:prSet presAssocID="{8611FD76-D049-4FE2-A63D-CE483C9DB6BC}" presName="child4group" presStyleCnt="0"/>
      <dgm:spPr/>
    </dgm:pt>
    <dgm:pt modelId="{3F530C24-F60A-4C82-82C3-F4228A3381BF}" type="pres">
      <dgm:prSet presAssocID="{8611FD76-D049-4FE2-A63D-CE483C9DB6BC}" presName="child4" presStyleLbl="bgAcc1" presStyleIdx="3" presStyleCnt="4"/>
      <dgm:spPr/>
      <dgm:t>
        <a:bodyPr/>
        <a:lstStyle/>
        <a:p>
          <a:endParaRPr lang="ru-RU"/>
        </a:p>
      </dgm:t>
    </dgm:pt>
    <dgm:pt modelId="{924B2002-DE90-43CA-AA0C-737344DE4970}" type="pres">
      <dgm:prSet presAssocID="{8611FD76-D049-4FE2-A63D-CE483C9DB6BC}" presName="child4Text" presStyleLbl="bgAcc1" presStyleIdx="3" presStyleCnt="4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29F64D62-5302-4FFA-A398-AD598E68A008}" type="pres">
      <dgm:prSet presAssocID="{8611FD76-D049-4FE2-A63D-CE483C9DB6BC}" presName="childPlaceholder" presStyleCnt="0"/>
      <dgm:spPr/>
    </dgm:pt>
    <dgm:pt modelId="{37F0AC4B-85BE-47D7-847F-95CA2C30A5D0}" type="pres">
      <dgm:prSet presAssocID="{8611FD76-D049-4FE2-A63D-CE483C9DB6BC}" presName="circle" presStyleCnt="0"/>
      <dgm:spPr/>
    </dgm:pt>
    <dgm:pt modelId="{10F43250-4E57-4C8E-9449-DE9B69CB5B74}" type="pres">
      <dgm:prSet presAssocID="{8611FD76-D049-4FE2-A63D-CE483C9DB6BC}" presName="quadrant1" presStyleLbl="node1" presStyleIdx="0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20B326AC-178A-4C76-A4E0-96EA077FD54F}" type="pres">
      <dgm:prSet presAssocID="{8611FD76-D049-4FE2-A63D-CE483C9DB6BC}" presName="quadrant2" presStyleLbl="node1" presStyleIdx="1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27C055D8-1338-4CE2-B0C6-928EDEB233A4}" type="pres">
      <dgm:prSet presAssocID="{8611FD76-D049-4FE2-A63D-CE483C9DB6BC}" presName="quadrant3" presStyleLbl="node1" presStyleIdx="2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B9FAC6C7-4D25-4976-9E10-ADF273DF084B}" type="pres">
      <dgm:prSet presAssocID="{8611FD76-D049-4FE2-A63D-CE483C9DB6BC}" presName="quadrant4" presStyleLbl="node1" presStyleIdx="3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4D2C119B-6F37-4243-BE2D-BED3F7A7E0CE}" type="pres">
      <dgm:prSet presAssocID="{8611FD76-D049-4FE2-A63D-CE483C9DB6BC}" presName="quadrantPlaceholder" presStyleCnt="0"/>
      <dgm:spPr/>
    </dgm:pt>
    <dgm:pt modelId="{563D7980-5F36-4A21-8451-F70AFE7964FB}" type="pres">
      <dgm:prSet presAssocID="{8611FD76-D049-4FE2-A63D-CE483C9DB6BC}" presName="center1" presStyleLbl="fgShp" presStyleIdx="0" presStyleCnt="2"/>
      <dgm:spPr/>
    </dgm:pt>
    <dgm:pt modelId="{79004265-A0D4-439F-BBBE-AB9B42698FC7}" type="pres">
      <dgm:prSet presAssocID="{8611FD76-D049-4FE2-A63D-CE483C9DB6BC}" presName="center2" presStyleLbl="fgShp" presStyleIdx="1" presStyleCnt="2"/>
      <dgm:spPr/>
    </dgm:pt>
  </dgm:ptLst>
  <dgm:cxnLst>
    <dgm:cxn modelId="{238A1B10-1133-42CD-AC30-18C5C8538706}" type="presOf" srcId="{6BD0BAE8-DD8C-434E-8418-FEA7EA3E98DB}" destId="{54B29391-3B57-4994-A176-1B76CC41393B}" srcOrd="1" destOrd="1" presId="urn:microsoft.com/office/officeart/2005/8/layout/cycle4#1"/>
    <dgm:cxn modelId="{3F8097C7-CB1C-4583-B301-FBAC453C8136}" type="presOf" srcId="{349EDFBD-2A1F-4B15-80E6-EFC38439AD2B}" destId="{C08F75F2-DEEE-4739-AA50-5B867572642B}" srcOrd="0" destOrd="0" presId="urn:microsoft.com/office/officeart/2005/8/layout/cycle4#1"/>
    <dgm:cxn modelId="{31A70C38-7D83-47C0-839B-3B288647D95D}" srcId="{8FDC814C-DA6B-48A0-98E3-B9082E323A4F}" destId="{90891D6D-4798-4A55-901B-BDC4CE03B4D8}" srcOrd="1" destOrd="0" parTransId="{D5135613-E2E5-431F-BFD2-0146F67F7505}" sibTransId="{4C87E27F-0D01-4052-9206-A40DDEF1A807}"/>
    <dgm:cxn modelId="{0490FC0D-F204-4C93-9D6A-EBAE614947AC}" srcId="{8611FD76-D049-4FE2-A63D-CE483C9DB6BC}" destId="{2BDB662D-1D72-4135-9556-862454DF05B7}" srcOrd="0" destOrd="0" parTransId="{94EE8546-8A1B-4A6D-B040-2EB21A2CF4E0}" sibTransId="{9E03DC8E-E225-4B58-9775-9DDB5381FA0E}"/>
    <dgm:cxn modelId="{456DCF3B-FA9C-4A7F-BF06-A95527F52A8E}" type="presOf" srcId="{5875B626-1522-4346-AB1F-DF19E8CF713D}" destId="{27C055D8-1338-4CE2-B0C6-928EDEB233A4}" srcOrd="0" destOrd="0" presId="urn:microsoft.com/office/officeart/2005/8/layout/cycle4#1"/>
    <dgm:cxn modelId="{CC927F25-316B-4ADE-900C-CE6D7AF435F6}" type="presOf" srcId="{C75BDA1F-FFF4-4E82-8218-E6A18B1BBF98}" destId="{850B6F73-07C2-4ECB-9B4F-9708C5DE9199}" srcOrd="1" destOrd="0" presId="urn:microsoft.com/office/officeart/2005/8/layout/cycle4#1"/>
    <dgm:cxn modelId="{09FE9FCD-C420-4CD4-AC13-9BF39F40C535}" type="presOf" srcId="{97613BAB-2ABB-4B0D-964F-6F4A5E7B240D}" destId="{54B29391-3B57-4994-A176-1B76CC41393B}" srcOrd="1" destOrd="2" presId="urn:microsoft.com/office/officeart/2005/8/layout/cycle4#1"/>
    <dgm:cxn modelId="{8F0633EC-904C-44EB-9CAD-63C3E0F9D0AC}" type="presOf" srcId="{349EDFBD-2A1F-4B15-80E6-EFC38439AD2B}" destId="{54B29391-3B57-4994-A176-1B76CC41393B}" srcOrd="1" destOrd="0" presId="urn:microsoft.com/office/officeart/2005/8/layout/cycle4#1"/>
    <dgm:cxn modelId="{9EEFDB23-9756-4BE4-867B-8FA860BEFF95}" srcId="{5875B626-1522-4346-AB1F-DF19E8CF713D}" destId="{97613BAB-2ABB-4B0D-964F-6F4A5E7B240D}" srcOrd="2" destOrd="0" parTransId="{4921F0F9-F958-4B42-B793-09A9BE6262BE}" sibTransId="{47608AC2-0B1D-4173-B459-08B389AB6C9E}"/>
    <dgm:cxn modelId="{57B929FF-9282-4A47-98E0-58FDE351D4D5}" type="presOf" srcId="{97613BAB-2ABB-4B0D-964F-6F4A5E7B240D}" destId="{C08F75F2-DEEE-4739-AA50-5B867572642B}" srcOrd="0" destOrd="2" presId="urn:microsoft.com/office/officeart/2005/8/layout/cycle4#1"/>
    <dgm:cxn modelId="{24F6D5B6-9639-4BB5-B0F9-8E8FBDFAF71B}" type="presOf" srcId="{20F0CFA4-1EBB-4887-8728-0CE0BC7AEABA}" destId="{FF17FDDB-F734-48A0-AAC4-C8032CEA4713}" srcOrd="0" destOrd="1" presId="urn:microsoft.com/office/officeart/2005/8/layout/cycle4#1"/>
    <dgm:cxn modelId="{DCA49BCB-2B31-4D85-BCED-EF93D75834DA}" srcId="{8611FD76-D049-4FE2-A63D-CE483C9DB6BC}" destId="{5875B626-1522-4346-AB1F-DF19E8CF713D}" srcOrd="2" destOrd="0" parTransId="{40C94906-FA8B-4A5E-BDDD-0745ABF78AFC}" sibTransId="{593C5046-BD6F-4820-B127-774AB559A3FD}"/>
    <dgm:cxn modelId="{1699F8C6-4D4C-46F4-855E-9B41895FD1C1}" srcId="{2BDB662D-1D72-4135-9556-862454DF05B7}" destId="{20F0CFA4-1EBB-4887-8728-0CE0BC7AEABA}" srcOrd="1" destOrd="0" parTransId="{D2382523-6FAD-4A14-A2F0-5635F7B2A787}" sibTransId="{757DC8D5-5494-440C-A0AB-75F47A948759}"/>
    <dgm:cxn modelId="{0A648524-62B6-4021-A8A9-F7697DFC3A1B}" type="presOf" srcId="{7F859965-C934-4A3B-B755-EC9614DBDF09}" destId="{20B326AC-178A-4C76-A4E0-96EA077FD54F}" srcOrd="0" destOrd="0" presId="urn:microsoft.com/office/officeart/2005/8/layout/cycle4#1"/>
    <dgm:cxn modelId="{4BFA6903-486D-4294-819F-2F70367B8302}" type="presOf" srcId="{22B25185-9F89-498C-A48D-E3014D1A29A4}" destId="{FF17FDDB-F734-48A0-AAC4-C8032CEA4713}" srcOrd="0" destOrd="0" presId="urn:microsoft.com/office/officeart/2005/8/layout/cycle4#1"/>
    <dgm:cxn modelId="{2A312F2C-845B-4CF8-9BE3-7A75EFB8EF49}" type="presOf" srcId="{20F0CFA4-1EBB-4887-8728-0CE0BC7AEABA}" destId="{2C9E91CE-252A-463C-8851-C12E12A401BC}" srcOrd="1" destOrd="1" presId="urn:microsoft.com/office/officeart/2005/8/layout/cycle4#1"/>
    <dgm:cxn modelId="{DFC34706-F1B5-4212-93AC-F096DC82D591}" type="presOf" srcId="{8BC09B2A-36F4-4DCB-A447-9A594DC35162}" destId="{F27B50B3-FE0D-4C11-BE4C-8FC63113119E}" srcOrd="0" destOrd="2" presId="urn:microsoft.com/office/officeart/2005/8/layout/cycle4#1"/>
    <dgm:cxn modelId="{390581B9-090F-4B57-8DAC-E915F68BD7C0}" type="presOf" srcId="{46F242B9-7AB0-4C83-8050-A38DC51BF904}" destId="{924B2002-DE90-43CA-AA0C-737344DE4970}" srcOrd="1" destOrd="0" presId="urn:microsoft.com/office/officeart/2005/8/layout/cycle4#1"/>
    <dgm:cxn modelId="{46F07755-4658-40C6-B8A2-2E292794E5D1}" type="presOf" srcId="{629CB0C5-5535-4944-8F47-75DB4F9B6078}" destId="{F27B50B3-FE0D-4C11-BE4C-8FC63113119E}" srcOrd="0" destOrd="1" presId="urn:microsoft.com/office/officeart/2005/8/layout/cycle4#1"/>
    <dgm:cxn modelId="{2C645780-4EE0-4C94-9D40-0E346FF99FB5}" type="presOf" srcId="{46F242B9-7AB0-4C83-8050-A38DC51BF904}" destId="{3F530C24-F60A-4C82-82C3-F4228A3381BF}" srcOrd="0" destOrd="0" presId="urn:microsoft.com/office/officeart/2005/8/layout/cycle4#1"/>
    <dgm:cxn modelId="{0EF1F7AF-844D-4338-BAD7-2CB03681E89F}" type="presOf" srcId="{8FDC814C-DA6B-48A0-98E3-B9082E323A4F}" destId="{B9FAC6C7-4D25-4976-9E10-ADF273DF084B}" srcOrd="0" destOrd="0" presId="urn:microsoft.com/office/officeart/2005/8/layout/cycle4#1"/>
    <dgm:cxn modelId="{AAF2757B-74C4-45C4-8F89-081F733E32B2}" srcId="{7F859965-C934-4A3B-B755-EC9614DBDF09}" destId="{8BC09B2A-36F4-4DCB-A447-9A594DC35162}" srcOrd="2" destOrd="0" parTransId="{DF3F3EC0-C534-4A50-BEC3-5BDC4171B740}" sibTransId="{61CD1A7E-3FAC-4F30-ADC0-C3855DCFF7F1}"/>
    <dgm:cxn modelId="{86945A21-B1EA-4603-9850-739BB2D8A942}" srcId="{7F859965-C934-4A3B-B755-EC9614DBDF09}" destId="{C75BDA1F-FFF4-4E82-8218-E6A18B1BBF98}" srcOrd="0" destOrd="0" parTransId="{A0F5D09C-1152-43B6-AE8F-2308607FBDA1}" sibTransId="{AE7762CF-7204-4506-A29C-17A57481F131}"/>
    <dgm:cxn modelId="{A48ACA6F-A19E-40B0-ABC6-641E83EE2801}" srcId="{5875B626-1522-4346-AB1F-DF19E8CF713D}" destId="{349EDFBD-2A1F-4B15-80E6-EFC38439AD2B}" srcOrd="0" destOrd="0" parTransId="{7D04B13C-8A5E-4FA8-8A08-146FF7890AF1}" sibTransId="{30E9EF55-2F0F-400F-8EC0-2D35EA7C886B}"/>
    <dgm:cxn modelId="{89685EF6-BD43-4727-8BE1-CFA48DDECE72}" srcId="{7F859965-C934-4A3B-B755-EC9614DBDF09}" destId="{629CB0C5-5535-4944-8F47-75DB4F9B6078}" srcOrd="1" destOrd="0" parTransId="{BAF47641-23B3-43C1-AEAE-7AB66076E3B2}" sibTransId="{E1076B6E-7234-4FE9-93A3-5D2D621B0B25}"/>
    <dgm:cxn modelId="{FEB48F93-3331-4FB7-9356-9DECFBD292FC}" type="presOf" srcId="{2BDB662D-1D72-4135-9556-862454DF05B7}" destId="{10F43250-4E57-4C8E-9449-DE9B69CB5B74}" srcOrd="0" destOrd="0" presId="urn:microsoft.com/office/officeart/2005/8/layout/cycle4#1"/>
    <dgm:cxn modelId="{CEE03898-E9A2-4F9E-B12A-1F5CC3CCF7F7}" type="presOf" srcId="{8611FD76-D049-4FE2-A63D-CE483C9DB6BC}" destId="{484054B2-A380-46C4-8B93-B799566FC90B}" srcOrd="0" destOrd="0" presId="urn:microsoft.com/office/officeart/2005/8/layout/cycle4#1"/>
    <dgm:cxn modelId="{5D83A51A-34ED-4106-A668-ED6EAD441642}" type="presOf" srcId="{629CB0C5-5535-4944-8F47-75DB4F9B6078}" destId="{850B6F73-07C2-4ECB-9B4F-9708C5DE9199}" srcOrd="1" destOrd="1" presId="urn:microsoft.com/office/officeart/2005/8/layout/cycle4#1"/>
    <dgm:cxn modelId="{1A28C2AC-5860-422E-93B1-D35AEE171B4F}" type="presOf" srcId="{6BD0BAE8-DD8C-434E-8418-FEA7EA3E98DB}" destId="{C08F75F2-DEEE-4739-AA50-5B867572642B}" srcOrd="0" destOrd="1" presId="urn:microsoft.com/office/officeart/2005/8/layout/cycle4#1"/>
    <dgm:cxn modelId="{E1A0935A-2AD4-4C32-8339-5F06B3D4D741}" srcId="{8611FD76-D049-4FE2-A63D-CE483C9DB6BC}" destId="{7F859965-C934-4A3B-B755-EC9614DBDF09}" srcOrd="1" destOrd="0" parTransId="{9DC4C48F-AC6C-4952-A7DE-933F5919EA83}" sibTransId="{40BB025D-B874-4FB8-B045-2C13D5AE2B6F}"/>
    <dgm:cxn modelId="{85B9E035-A003-4AD9-A8A2-A58896354A9F}" type="presOf" srcId="{22B25185-9F89-498C-A48D-E3014D1A29A4}" destId="{2C9E91CE-252A-463C-8851-C12E12A401BC}" srcOrd="1" destOrd="0" presId="urn:microsoft.com/office/officeart/2005/8/layout/cycle4#1"/>
    <dgm:cxn modelId="{1336CDCF-D389-4CBF-BC53-E145682ECD59}" type="presOf" srcId="{C75BDA1F-FFF4-4E82-8218-E6A18B1BBF98}" destId="{F27B50B3-FE0D-4C11-BE4C-8FC63113119E}" srcOrd="0" destOrd="0" presId="urn:microsoft.com/office/officeart/2005/8/layout/cycle4#1"/>
    <dgm:cxn modelId="{2D3EB9F5-8D90-4D6B-9128-1D7FE1C2852F}" srcId="{2BDB662D-1D72-4135-9556-862454DF05B7}" destId="{22B25185-9F89-498C-A48D-E3014D1A29A4}" srcOrd="0" destOrd="0" parTransId="{8842C73B-0EB3-4D24-A2F4-FCF5C1ED2A33}" sibTransId="{87604C2A-729C-41DE-87C9-FC7508311715}"/>
    <dgm:cxn modelId="{F847C049-3D97-4E9B-A012-6374F09417A6}" type="presOf" srcId="{90891D6D-4798-4A55-901B-BDC4CE03B4D8}" destId="{924B2002-DE90-43CA-AA0C-737344DE4970}" srcOrd="1" destOrd="1" presId="urn:microsoft.com/office/officeart/2005/8/layout/cycle4#1"/>
    <dgm:cxn modelId="{B66ED1D6-5985-4AC3-A76D-9BCFBE542364}" type="presOf" srcId="{8BC09B2A-36F4-4DCB-A447-9A594DC35162}" destId="{850B6F73-07C2-4ECB-9B4F-9708C5DE9199}" srcOrd="1" destOrd="2" presId="urn:microsoft.com/office/officeart/2005/8/layout/cycle4#1"/>
    <dgm:cxn modelId="{142BAD8F-D0B3-4387-B00A-9651FDE0B147}" srcId="{8611FD76-D049-4FE2-A63D-CE483C9DB6BC}" destId="{8FDC814C-DA6B-48A0-98E3-B9082E323A4F}" srcOrd="3" destOrd="0" parTransId="{D6BF9E26-A8E9-4BE7-A3FA-209638FDE46C}" sibTransId="{1A25B7E1-613E-4E2D-8D4A-E68460C46762}"/>
    <dgm:cxn modelId="{E5C0602C-E233-412B-BCBA-9AEE0DB58E26}" srcId="{5875B626-1522-4346-AB1F-DF19E8CF713D}" destId="{6BD0BAE8-DD8C-434E-8418-FEA7EA3E98DB}" srcOrd="1" destOrd="0" parTransId="{A0F78DE0-C42C-4090-A032-817E13F38AA1}" sibTransId="{EAD39D46-9688-48B4-9A6E-1DF248F59613}"/>
    <dgm:cxn modelId="{089DEFD8-74C0-4B91-AC3B-29E9F9BBE139}" srcId="{8FDC814C-DA6B-48A0-98E3-B9082E323A4F}" destId="{46F242B9-7AB0-4C83-8050-A38DC51BF904}" srcOrd="0" destOrd="0" parTransId="{A0B464E6-7742-4A1D-B0F5-A5F691B47E72}" sibTransId="{B89758FB-F2C2-481B-BA85-D88B2886A4EA}"/>
    <dgm:cxn modelId="{E0BABFF5-A02B-4C73-8B20-ADA427321240}" type="presOf" srcId="{90891D6D-4798-4A55-901B-BDC4CE03B4D8}" destId="{3F530C24-F60A-4C82-82C3-F4228A3381BF}" srcOrd="0" destOrd="1" presId="urn:microsoft.com/office/officeart/2005/8/layout/cycle4#1"/>
    <dgm:cxn modelId="{5516DF73-3349-465A-A071-2A671D10651B}" type="presParOf" srcId="{484054B2-A380-46C4-8B93-B799566FC90B}" destId="{B2FC9700-A27B-4CBD-AD21-1EC7AE205061}" srcOrd="0" destOrd="0" presId="urn:microsoft.com/office/officeart/2005/8/layout/cycle4#1"/>
    <dgm:cxn modelId="{D1146063-4234-4F71-BF7D-E3170EB5676F}" type="presParOf" srcId="{B2FC9700-A27B-4CBD-AD21-1EC7AE205061}" destId="{20C8E8D2-70F5-4287-B312-804F2B9A25BA}" srcOrd="0" destOrd="0" presId="urn:microsoft.com/office/officeart/2005/8/layout/cycle4#1"/>
    <dgm:cxn modelId="{1E3C67D3-3194-4A62-A38B-BD17E4E78016}" type="presParOf" srcId="{20C8E8D2-70F5-4287-B312-804F2B9A25BA}" destId="{FF17FDDB-F734-48A0-AAC4-C8032CEA4713}" srcOrd="0" destOrd="0" presId="urn:microsoft.com/office/officeart/2005/8/layout/cycle4#1"/>
    <dgm:cxn modelId="{56A448F4-0B5A-4A32-8832-1F25861DAD09}" type="presParOf" srcId="{20C8E8D2-70F5-4287-B312-804F2B9A25BA}" destId="{2C9E91CE-252A-463C-8851-C12E12A401BC}" srcOrd="1" destOrd="0" presId="urn:microsoft.com/office/officeart/2005/8/layout/cycle4#1"/>
    <dgm:cxn modelId="{2E35168C-7B79-4444-9608-A00841F79C42}" type="presParOf" srcId="{B2FC9700-A27B-4CBD-AD21-1EC7AE205061}" destId="{8F7C31DE-EBD0-4242-9E6A-B44D32D96F46}" srcOrd="1" destOrd="0" presId="urn:microsoft.com/office/officeart/2005/8/layout/cycle4#1"/>
    <dgm:cxn modelId="{A3E3126A-0A55-4DDC-8F88-5F2B68B02FCB}" type="presParOf" srcId="{8F7C31DE-EBD0-4242-9E6A-B44D32D96F46}" destId="{F27B50B3-FE0D-4C11-BE4C-8FC63113119E}" srcOrd="0" destOrd="0" presId="urn:microsoft.com/office/officeart/2005/8/layout/cycle4#1"/>
    <dgm:cxn modelId="{697FA93B-E9E9-45AC-9224-1A524B8F0326}" type="presParOf" srcId="{8F7C31DE-EBD0-4242-9E6A-B44D32D96F46}" destId="{850B6F73-07C2-4ECB-9B4F-9708C5DE9199}" srcOrd="1" destOrd="0" presId="urn:microsoft.com/office/officeart/2005/8/layout/cycle4#1"/>
    <dgm:cxn modelId="{AB3D7564-1BB7-4739-BCE2-79E936E03B32}" type="presParOf" srcId="{B2FC9700-A27B-4CBD-AD21-1EC7AE205061}" destId="{E83A9D7F-4D43-4702-989B-FBA569D93059}" srcOrd="2" destOrd="0" presId="urn:microsoft.com/office/officeart/2005/8/layout/cycle4#1"/>
    <dgm:cxn modelId="{A6395BA0-1EC4-4518-BAC2-70DE1E6C39FF}" type="presParOf" srcId="{E83A9D7F-4D43-4702-989B-FBA569D93059}" destId="{C08F75F2-DEEE-4739-AA50-5B867572642B}" srcOrd="0" destOrd="0" presId="urn:microsoft.com/office/officeart/2005/8/layout/cycle4#1"/>
    <dgm:cxn modelId="{72C2F94C-188E-4FFF-8651-8AB4F2A09CB6}" type="presParOf" srcId="{E83A9D7F-4D43-4702-989B-FBA569D93059}" destId="{54B29391-3B57-4994-A176-1B76CC41393B}" srcOrd="1" destOrd="0" presId="urn:microsoft.com/office/officeart/2005/8/layout/cycle4#1"/>
    <dgm:cxn modelId="{24D08EA8-4E0F-4658-A980-2CE3EB0EAC48}" type="presParOf" srcId="{B2FC9700-A27B-4CBD-AD21-1EC7AE205061}" destId="{9D90DF57-49BF-4C62-9CC1-F19571742CE7}" srcOrd="3" destOrd="0" presId="urn:microsoft.com/office/officeart/2005/8/layout/cycle4#1"/>
    <dgm:cxn modelId="{4DA37872-E438-4FEE-BB87-75A9129C412D}" type="presParOf" srcId="{9D90DF57-49BF-4C62-9CC1-F19571742CE7}" destId="{3F530C24-F60A-4C82-82C3-F4228A3381BF}" srcOrd="0" destOrd="0" presId="urn:microsoft.com/office/officeart/2005/8/layout/cycle4#1"/>
    <dgm:cxn modelId="{410B2F9D-3129-4B8A-A689-67ED9D7203A8}" type="presParOf" srcId="{9D90DF57-49BF-4C62-9CC1-F19571742CE7}" destId="{924B2002-DE90-43CA-AA0C-737344DE4970}" srcOrd="1" destOrd="0" presId="urn:microsoft.com/office/officeart/2005/8/layout/cycle4#1"/>
    <dgm:cxn modelId="{973FA47B-A62F-49E7-A68F-C9D7295DCE72}" type="presParOf" srcId="{B2FC9700-A27B-4CBD-AD21-1EC7AE205061}" destId="{29F64D62-5302-4FFA-A398-AD598E68A008}" srcOrd="4" destOrd="0" presId="urn:microsoft.com/office/officeart/2005/8/layout/cycle4#1"/>
    <dgm:cxn modelId="{223A6EDA-DE1A-40F5-8603-4FC514DF5F82}" type="presParOf" srcId="{484054B2-A380-46C4-8B93-B799566FC90B}" destId="{37F0AC4B-85BE-47D7-847F-95CA2C30A5D0}" srcOrd="1" destOrd="0" presId="urn:microsoft.com/office/officeart/2005/8/layout/cycle4#1"/>
    <dgm:cxn modelId="{21305A6C-B48D-40DE-8442-A3809415D44B}" type="presParOf" srcId="{37F0AC4B-85BE-47D7-847F-95CA2C30A5D0}" destId="{10F43250-4E57-4C8E-9449-DE9B69CB5B74}" srcOrd="0" destOrd="0" presId="urn:microsoft.com/office/officeart/2005/8/layout/cycle4#1"/>
    <dgm:cxn modelId="{7FA717AA-45B8-4013-A9A6-14B0F712AF94}" type="presParOf" srcId="{37F0AC4B-85BE-47D7-847F-95CA2C30A5D0}" destId="{20B326AC-178A-4C76-A4E0-96EA077FD54F}" srcOrd="1" destOrd="0" presId="urn:microsoft.com/office/officeart/2005/8/layout/cycle4#1"/>
    <dgm:cxn modelId="{1D9FB3D7-9C7F-498B-904E-B6C6A5FAAFA4}" type="presParOf" srcId="{37F0AC4B-85BE-47D7-847F-95CA2C30A5D0}" destId="{27C055D8-1338-4CE2-B0C6-928EDEB233A4}" srcOrd="2" destOrd="0" presId="urn:microsoft.com/office/officeart/2005/8/layout/cycle4#1"/>
    <dgm:cxn modelId="{5D465753-DB9F-4AED-A5E3-1C62AA4E374B}" type="presParOf" srcId="{37F0AC4B-85BE-47D7-847F-95CA2C30A5D0}" destId="{B9FAC6C7-4D25-4976-9E10-ADF273DF084B}" srcOrd="3" destOrd="0" presId="urn:microsoft.com/office/officeart/2005/8/layout/cycle4#1"/>
    <dgm:cxn modelId="{03C84EB5-E2C1-4CE9-8AD3-923E83216CEE}" type="presParOf" srcId="{37F0AC4B-85BE-47D7-847F-95CA2C30A5D0}" destId="{4D2C119B-6F37-4243-BE2D-BED3F7A7E0CE}" srcOrd="4" destOrd="0" presId="urn:microsoft.com/office/officeart/2005/8/layout/cycle4#1"/>
    <dgm:cxn modelId="{2FB3C6B3-B098-4E75-A12C-E135E0EF9647}" type="presParOf" srcId="{484054B2-A380-46C4-8B93-B799566FC90B}" destId="{563D7980-5F36-4A21-8451-F70AFE7964FB}" srcOrd="2" destOrd="0" presId="urn:microsoft.com/office/officeart/2005/8/layout/cycle4#1"/>
    <dgm:cxn modelId="{96C1D99A-A40C-4E7B-9E14-3F671495977E}" type="presParOf" srcId="{484054B2-A380-46C4-8B93-B799566FC90B}" destId="{79004265-A0D4-439F-BBBE-AB9B42698FC7}" srcOrd="3" destOrd="0" presId="urn:microsoft.com/office/officeart/2005/8/layout/cycle4#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08F75F2-DEEE-4739-AA50-5B867572642B}">
      <dsp:nvSpPr>
        <dsp:cNvPr id="0" name=""/>
        <dsp:cNvSpPr/>
      </dsp:nvSpPr>
      <dsp:spPr>
        <a:xfrm>
          <a:off x="3473019" y="2191721"/>
          <a:ext cx="1592221" cy="1031398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800" kern="1200" dirty="0" smtClean="0"/>
            <a:t>Среда, окружение?</a:t>
          </a:r>
          <a:endParaRPr lang="ru-RU" sz="800" kern="1200" dirty="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800" kern="1200" dirty="0" smtClean="0"/>
            <a:t>Друзья и лидеры мнения?</a:t>
          </a:r>
          <a:endParaRPr lang="ru-RU" sz="800" kern="1200" dirty="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800" kern="1200" dirty="0" smtClean="0"/>
            <a:t>С чем сравнивает?</a:t>
          </a:r>
          <a:endParaRPr lang="ru-RU" sz="800" kern="1200" dirty="0"/>
        </a:p>
      </dsp:txBody>
      <dsp:txXfrm>
        <a:off x="3973341" y="2472227"/>
        <a:ext cx="1069242" cy="728236"/>
      </dsp:txXfrm>
    </dsp:sp>
    <dsp:sp modelId="{3F530C24-F60A-4C82-82C3-F4228A3381BF}">
      <dsp:nvSpPr>
        <dsp:cNvPr id="0" name=""/>
        <dsp:cNvSpPr/>
      </dsp:nvSpPr>
      <dsp:spPr>
        <a:xfrm>
          <a:off x="875184" y="2191721"/>
          <a:ext cx="1592221" cy="1031398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800" kern="1200" dirty="0" smtClean="0"/>
            <a:t>Что говорят близкие люди?</a:t>
          </a:r>
          <a:endParaRPr lang="ru-RU" sz="800" kern="1200" dirty="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800" kern="1200" dirty="0" smtClean="0"/>
            <a:t>Что говорят влиятельные друзья?</a:t>
          </a:r>
          <a:endParaRPr lang="ru-RU" sz="800" kern="1200" dirty="0"/>
        </a:p>
      </dsp:txBody>
      <dsp:txXfrm>
        <a:off x="897840" y="2472227"/>
        <a:ext cx="1069242" cy="728236"/>
      </dsp:txXfrm>
    </dsp:sp>
    <dsp:sp modelId="{F27B50B3-FE0D-4C11-BE4C-8FC63113119E}">
      <dsp:nvSpPr>
        <dsp:cNvPr id="0" name=""/>
        <dsp:cNvSpPr/>
      </dsp:nvSpPr>
      <dsp:spPr>
        <a:xfrm>
          <a:off x="3473019" y="0"/>
          <a:ext cx="1592221" cy="1031398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800" kern="1200" dirty="0" smtClean="0"/>
            <a:t>Как выглядит? </a:t>
          </a:r>
          <a:endParaRPr lang="ru-RU" sz="800" kern="1200" dirty="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800" kern="1200" dirty="0" smtClean="0"/>
            <a:t>Как относится к окружающим?</a:t>
          </a:r>
          <a:endParaRPr lang="ru-RU" sz="800" kern="1200" dirty="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800" kern="1200" dirty="0" smtClean="0"/>
            <a:t>Как держит себя в обществе?</a:t>
          </a:r>
          <a:endParaRPr lang="ru-RU" sz="800" kern="1200" dirty="0"/>
        </a:p>
      </dsp:txBody>
      <dsp:txXfrm>
        <a:off x="3973341" y="22656"/>
        <a:ext cx="1069242" cy="728236"/>
      </dsp:txXfrm>
    </dsp:sp>
    <dsp:sp modelId="{FF17FDDB-F734-48A0-AAC4-C8032CEA4713}">
      <dsp:nvSpPr>
        <dsp:cNvPr id="0" name=""/>
        <dsp:cNvSpPr/>
      </dsp:nvSpPr>
      <dsp:spPr>
        <a:xfrm>
          <a:off x="875184" y="0"/>
          <a:ext cx="1592221" cy="1031398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800" kern="1200" dirty="0" smtClean="0"/>
            <a:t>Что для него на самом деле важно?</a:t>
          </a:r>
          <a:endParaRPr lang="ru-RU" sz="800" kern="1200" dirty="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u-RU" sz="800" kern="1200" dirty="0" smtClean="0"/>
            <a:t>Его основные занятия? Проблемы и радости?</a:t>
          </a:r>
          <a:endParaRPr lang="ru-RU" sz="800" kern="1200" dirty="0"/>
        </a:p>
      </dsp:txBody>
      <dsp:txXfrm>
        <a:off x="897840" y="22656"/>
        <a:ext cx="1069242" cy="728236"/>
      </dsp:txXfrm>
    </dsp:sp>
    <dsp:sp modelId="{10F43250-4E57-4C8E-9449-DE9B69CB5B74}">
      <dsp:nvSpPr>
        <dsp:cNvPr id="0" name=""/>
        <dsp:cNvSpPr/>
      </dsp:nvSpPr>
      <dsp:spPr>
        <a:xfrm>
          <a:off x="1542370" y="183717"/>
          <a:ext cx="1395610" cy="1395610"/>
        </a:xfrm>
        <a:prstGeom prst="pieWedg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300" kern="1200" dirty="0" smtClean="0"/>
            <a:t>Что думает и чувствует?</a:t>
          </a:r>
          <a:endParaRPr lang="ru-RU" sz="1300" kern="1200" dirty="0"/>
        </a:p>
      </dsp:txBody>
      <dsp:txXfrm>
        <a:off x="1951135" y="592482"/>
        <a:ext cx="986845" cy="986845"/>
      </dsp:txXfrm>
    </dsp:sp>
    <dsp:sp modelId="{20B326AC-178A-4C76-A4E0-96EA077FD54F}">
      <dsp:nvSpPr>
        <dsp:cNvPr id="0" name=""/>
        <dsp:cNvSpPr/>
      </dsp:nvSpPr>
      <dsp:spPr>
        <a:xfrm rot="5400000">
          <a:off x="3002443" y="183717"/>
          <a:ext cx="1395610" cy="1395610"/>
        </a:xfrm>
        <a:prstGeom prst="pieWedg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300" kern="1200" dirty="0" smtClean="0"/>
            <a:t>Что говорит и делает?</a:t>
          </a:r>
          <a:endParaRPr lang="ru-RU" sz="1300" kern="1200" dirty="0"/>
        </a:p>
      </dsp:txBody>
      <dsp:txXfrm rot="-5400000">
        <a:off x="3002443" y="592482"/>
        <a:ext cx="986845" cy="986845"/>
      </dsp:txXfrm>
    </dsp:sp>
    <dsp:sp modelId="{27C055D8-1338-4CE2-B0C6-928EDEB233A4}">
      <dsp:nvSpPr>
        <dsp:cNvPr id="0" name=""/>
        <dsp:cNvSpPr/>
      </dsp:nvSpPr>
      <dsp:spPr>
        <a:xfrm rot="10800000">
          <a:off x="3002443" y="1643791"/>
          <a:ext cx="1395610" cy="1395610"/>
        </a:xfrm>
        <a:prstGeom prst="pieWedg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300" kern="1200" dirty="0" smtClean="0"/>
            <a:t>Что видит?</a:t>
          </a:r>
          <a:endParaRPr lang="ru-RU" sz="1300" kern="1200" dirty="0"/>
        </a:p>
      </dsp:txBody>
      <dsp:txXfrm rot="10800000">
        <a:off x="3002443" y="1643791"/>
        <a:ext cx="986845" cy="986845"/>
      </dsp:txXfrm>
    </dsp:sp>
    <dsp:sp modelId="{B9FAC6C7-4D25-4976-9E10-ADF273DF084B}">
      <dsp:nvSpPr>
        <dsp:cNvPr id="0" name=""/>
        <dsp:cNvSpPr/>
      </dsp:nvSpPr>
      <dsp:spPr>
        <a:xfrm rot="16200000">
          <a:off x="1542370" y="1643791"/>
          <a:ext cx="1395610" cy="1395610"/>
        </a:xfrm>
        <a:prstGeom prst="pieWedg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300" kern="1200" dirty="0" smtClean="0"/>
            <a:t>Что слышит?</a:t>
          </a:r>
          <a:endParaRPr lang="ru-RU" sz="1300" kern="1200" dirty="0"/>
        </a:p>
      </dsp:txBody>
      <dsp:txXfrm rot="5400000">
        <a:off x="1951135" y="1643791"/>
        <a:ext cx="986845" cy="986845"/>
      </dsp:txXfrm>
    </dsp:sp>
    <dsp:sp modelId="{563D7980-5F36-4A21-8451-F70AFE7964FB}">
      <dsp:nvSpPr>
        <dsp:cNvPr id="0" name=""/>
        <dsp:cNvSpPr/>
      </dsp:nvSpPr>
      <dsp:spPr>
        <a:xfrm>
          <a:off x="2729284" y="1321479"/>
          <a:ext cx="481856" cy="419005"/>
        </a:xfrm>
        <a:prstGeom prst="circularArrow">
          <a:avLst/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9004265-A0D4-439F-BBBE-AB9B42698FC7}">
      <dsp:nvSpPr>
        <dsp:cNvPr id="0" name=""/>
        <dsp:cNvSpPr/>
      </dsp:nvSpPr>
      <dsp:spPr>
        <a:xfrm rot="10800000">
          <a:off x="2729284" y="1482635"/>
          <a:ext cx="481856" cy="419005"/>
        </a:xfrm>
        <a:prstGeom prst="circularArrow">
          <a:avLst/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4#1">
  <dgm:title val=""/>
  <dgm:desc val=""/>
  <dgm:catLst>
    <dgm:cat type="relationship" pri="26000"/>
    <dgm:cat type="cycle" pri="13000"/>
    <dgm:cat type="matrix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cycleMatrixDiagram">
    <dgm:varLst>
      <dgm:chMax val="1"/>
      <dgm:dir/>
      <dgm:animLvl val="lvl"/>
      <dgm:resizeHandles val="exact"/>
    </dgm:varLst>
    <dgm:alg type="composite">
      <dgm:param type="ar" val="1.3"/>
    </dgm:alg>
    <dgm:shape xmlns:r="http://schemas.openxmlformats.org/officeDocument/2006/relationships" r:blip="">
      <dgm:adjLst/>
    </dgm:shape>
    <dgm:presOf/>
    <dgm:constrLst>
      <dgm:constr type="w" for="ch" forName="children" refType="w"/>
      <dgm:constr type="h" for="ch" forName="children" refType="w" refFor="ch" refForName="children" fact="0.77"/>
      <dgm:constr type="ctrX" for="ch" forName="children" refType="w" fact="0.5"/>
      <dgm:constr type="ctrY" for="ch" forName="children" refType="h" fact="0.5"/>
      <dgm:constr type="w" for="ch" forName="circle" refType="w"/>
      <dgm:constr type="h" for="ch" forName="circle" refType="h"/>
      <dgm:constr type="ctrX" for="ch" forName="circle" refType="w" fact="0.5"/>
      <dgm:constr type="ctrY" for="ch" forName="circle" refType="h" fact="0.5"/>
      <dgm:constr type="w" for="ch" forName="center1" refType="w" fact="0.115"/>
      <dgm:constr type="h" for="ch" forName="center1" refType="w" fact="0.1"/>
      <dgm:constr type="ctrX" for="ch" forName="center1" refType="w" fact="0.5"/>
      <dgm:constr type="ctrY" for="ch" forName="center1" refType="h" fact="0.475"/>
      <dgm:constr type="w" for="ch" forName="center2" refType="w" fact="0.115"/>
      <dgm:constr type="h" for="ch" forName="center2" refType="w" fact="0.1"/>
      <dgm:constr type="ctrX" for="ch" forName="center2" refType="w" fact="0.5"/>
      <dgm:constr type="ctrY" for="ch" forName="center2" refType="h" fact="0.525"/>
    </dgm:constrLst>
    <dgm:ruleLst/>
    <dgm:choose name="Name0">
      <dgm:if name="Name1" axis="ch" ptType="node" func="cnt" op="gte" val="1">
        <dgm:layoutNode name="children">
          <dgm:alg type="composite">
            <dgm:param type="ar" val="1.3"/>
          </dgm:alg>
          <dgm:shape xmlns:r="http://schemas.openxmlformats.org/officeDocument/2006/relationships" r:blip="">
            <dgm:adjLst/>
          </dgm:shape>
          <dgm:presOf/>
          <dgm:choose name="Name2">
            <dgm:if name="Name3" func="var" arg="dir" op="equ" val="norm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l" for="ch" forName="child1group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r" for="ch" forName="child2group" refType="w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r" for="ch" forName="child3group" refType="w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l" for="ch" forName="child4group"/>
              </dgm:constrLst>
            </dgm:if>
            <dgm:else name="Name4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r" for="ch" forName="child1group" refType="w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l" for="ch" forName="child2group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l" for="ch" forName="child3group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r" for="ch" forName="child4group" refType="w"/>
              </dgm:constrLst>
            </dgm:else>
          </dgm:choose>
          <dgm:ruleLst/>
          <dgm:choose name="Name5">
            <dgm:if name="Name6" axis="ch ch" ptType="node node" st="1 1" cnt="1 0" func="cnt" op="gte" val="1">
              <dgm:layoutNode name="child1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7">
                  <dgm:if name="Name8" func="var" arg="dir" op="equ" val="norm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l" for="ch" forName="child1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l" for="ch" forName="child1Text"/>
                    </dgm:constrLst>
                  </dgm:if>
                  <dgm:else name="Name9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r" for="ch" forName="child1" refType="w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r" for="ch" forName="child1Text" refType="w"/>
                    </dgm:constrLst>
                  </dgm:else>
                </dgm:choose>
                <dgm:ruleLst/>
                <dgm:layoutNode name="child1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1 1" cnt="1 0"/>
                  <dgm:constrLst/>
                  <dgm:ruleLst/>
                </dgm:layoutNode>
                <dgm:layoutNode name="child1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1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0"/>
          </dgm:choose>
          <dgm:choose name="Name11">
            <dgm:if name="Name12" axis="ch ch" ptType="node node" st="2 1" cnt="1 0" func="cnt" op="gte" val="1">
              <dgm:layoutNode name="child2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choose name="Name13">
                  <dgm:if name="Name14" func="var" arg="dir" op="equ" val="norm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r" for="ch" forName="child2" refType="w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r" for="ch" forName="child2Text" refType="w"/>
                    </dgm:constrLst>
                  </dgm:if>
                  <dgm:else name="Name15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l" for="ch" forName="child2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l" for="ch" forName="child2Text"/>
                    </dgm:constrLst>
                  </dgm:else>
                </dgm:choose>
                <dgm:ruleLst/>
                <dgm:layoutNode name="child2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2 1" cnt="1 0"/>
                  <dgm:constrLst/>
                  <dgm:ruleLst/>
                </dgm:layoutNode>
                <dgm:layoutNode name="child2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2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6"/>
          </dgm:choose>
          <dgm:choose name="Name17">
            <dgm:if name="Name18" axis="ch ch" ptType="node node" st="3 1" cnt="1 0" func="cnt" op="gte" val="1">
              <dgm:layoutNode name="child3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19">
                  <dgm:if name="Name20" func="var" arg="dir" op="equ" val="norm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r" for="ch" forName="child3" refType="w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r" for="ch" forName="child3Text" refType="w"/>
                    </dgm:constrLst>
                  </dgm:if>
                  <dgm:else name="Name21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l" for="ch" forName="child3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l" for="ch" forName="child3Text"/>
                    </dgm:constrLst>
                  </dgm:else>
                </dgm:choose>
                <dgm:ruleLst/>
                <dgm:layoutNode name="child3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3 1" cnt="1 0"/>
                  <dgm:constrLst/>
                  <dgm:ruleLst/>
                </dgm:layoutNode>
                <dgm:layoutNode name="child3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3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2"/>
          </dgm:choose>
          <dgm:choose name="Name23">
            <dgm:if name="Name24" axis="ch ch" ptType="node node" st="4 1" cnt="1 0" func="cnt" op="gte" val="1">
              <dgm:layoutNode name="child4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25">
                  <dgm:if name="Name26" func="var" arg="dir" op="equ" val="norm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l" for="ch" forName="child4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l" for="ch" forName="child4Text"/>
                    </dgm:constrLst>
                  </dgm:if>
                  <dgm:else name="Name27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r" for="ch" forName="child4" refType="w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r" for="ch" forName="child4Text" refType="w"/>
                    </dgm:constrLst>
                  </dgm:else>
                </dgm:choose>
                <dgm:ruleLst/>
                <dgm:layoutNode name="child4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4 1" cnt="1 0"/>
                  <dgm:constrLst/>
                  <dgm:ruleLst/>
                </dgm:layoutNode>
                <dgm:layoutNode name="child4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4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8"/>
          </dgm:choose>
          <dgm:layoutNode name="child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ircle">
          <dgm:alg type="composite">
            <dgm:param type="ar" val="1"/>
          </dgm:alg>
          <dgm:shape xmlns:r="http://schemas.openxmlformats.org/officeDocument/2006/relationships" r:blip="">
            <dgm:adjLst/>
          </dgm:shape>
          <dgm:presOf/>
          <dgm:choose name="Name29">
            <dgm:if name="Name30" func="var" arg="dir" op="equ" val="norm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r" for="ch" forName="quadrant1" refType="w" fact="0.5"/>
                <dgm:constr type="rOff" for="ch" forName="quadrant1" refType="w" fact="-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l" for="ch" forName="quadrant2" refType="w" fact="0.5"/>
                <dgm:constr type="lOff" for="ch" forName="quadrant2" refType="w" fact="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l" for="ch" forName="quadrant3" refType="w" fact="0.5"/>
                <dgm:constr type="lOff" for="ch" forName="quadrant3" refType="w" fact="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r" for="ch" forName="quadrant4" refType="w" fact="0.5"/>
                <dgm:constr type="rOff" for="ch" forName="quadrant4" refType="w" fact="-0.01"/>
              </dgm:constrLst>
            </dgm:if>
            <dgm:else name="Name31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l" for="ch" forName="quadrant1" refType="w" fact="0.5"/>
                <dgm:constr type="lOff" for="ch" forName="quadrant1" refType="w" fact="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r" for="ch" forName="quadrant2" refType="w" fact="0.5"/>
                <dgm:constr type="rOff" for="ch" forName="quadrant2" refType="w" fact="-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r" for="ch" forName="quadrant3" refType="w" fact="0.5"/>
                <dgm:constr type="rOff" for="ch" forName="quadrant3" refType="w" fact="-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l" for="ch" forName="quadrant4" refType="w" fact="0.5"/>
                <dgm:constr type="lOff" for="ch" forName="quadrant4" refType="w" fact="0.01"/>
              </dgm:constrLst>
            </dgm:else>
          </dgm:choose>
          <dgm:ruleLst/>
          <dgm:layoutNode name="quadrant1" styleLbl="node1">
            <dgm:varLst>
              <dgm:chMax val="1"/>
              <dgm:bulletEnabled val="1"/>
            </dgm:varLst>
            <dgm:alg type="tx"/>
            <dgm:choose name="Name32">
              <dgm:if name="Name33" func="var" arg="dir" op="equ" val="norm">
                <dgm:shape xmlns:r="http://schemas.openxmlformats.org/officeDocument/2006/relationships" type="pieWedge" r:blip="">
                  <dgm:adjLst/>
                </dgm:shape>
              </dgm:if>
              <dgm:else name="Name34">
                <dgm:shape xmlns:r="http://schemas.openxmlformats.org/officeDocument/2006/relationships" rot="90" type="pieWedge" r:blip="">
                  <dgm:adjLst/>
                </dgm:shape>
              </dgm:else>
            </dgm:choose>
            <dgm:presOf axis="ch" ptType="node" cnt="1"/>
            <dgm:constrLst/>
            <dgm:ruleLst>
              <dgm:rule type="primFontSz" val="5" fact="NaN" max="NaN"/>
            </dgm:ruleLst>
          </dgm:layoutNode>
          <dgm:layoutNode name="quadrant2" styleLbl="node1">
            <dgm:varLst>
              <dgm:chMax val="1"/>
              <dgm:bulletEnabled val="1"/>
            </dgm:varLst>
            <dgm:alg type="tx"/>
            <dgm:choose name="Name35">
              <dgm:if name="Name36" func="var" arg="dir" op="equ" val="norm">
                <dgm:shape xmlns:r="http://schemas.openxmlformats.org/officeDocument/2006/relationships" rot="90" type="pieWedge" r:blip="">
                  <dgm:adjLst/>
                </dgm:shape>
              </dgm:if>
              <dgm:else name="Name37">
                <dgm:shape xmlns:r="http://schemas.openxmlformats.org/officeDocument/2006/relationships" type="pieWedge" r:blip="">
                  <dgm:adjLst/>
                </dgm:shape>
              </dgm:else>
            </dgm:choose>
            <dgm:presOf axis="ch" ptType="node" st="2" cnt="1"/>
            <dgm:constrLst/>
            <dgm:ruleLst>
              <dgm:rule type="primFontSz" val="5" fact="NaN" max="NaN"/>
            </dgm:ruleLst>
          </dgm:layoutNode>
          <dgm:layoutNode name="quadrant3" styleLbl="node1">
            <dgm:varLst>
              <dgm:chMax val="1"/>
              <dgm:bulletEnabled val="1"/>
            </dgm:varLst>
            <dgm:alg type="tx"/>
            <dgm:choose name="Name38">
              <dgm:if name="Name39" func="var" arg="dir" op="equ" val="norm">
                <dgm:shape xmlns:r="http://schemas.openxmlformats.org/officeDocument/2006/relationships" rot="180" type="pieWedge" r:blip="">
                  <dgm:adjLst/>
                </dgm:shape>
              </dgm:if>
              <dgm:else name="Name40">
                <dgm:shape xmlns:r="http://schemas.openxmlformats.org/officeDocument/2006/relationships" rot="270" type="pieWedge" r:blip="">
                  <dgm:adjLst/>
                </dgm:shape>
              </dgm:else>
            </dgm:choose>
            <dgm:presOf axis="ch" ptType="node" st="3" cnt="1"/>
            <dgm:constrLst/>
            <dgm:ruleLst>
              <dgm:rule type="primFontSz" val="5" fact="NaN" max="NaN"/>
            </dgm:ruleLst>
          </dgm:layoutNode>
          <dgm:layoutNode name="quadrant4" styleLbl="node1">
            <dgm:varLst>
              <dgm:chMax val="1"/>
              <dgm:bulletEnabled val="1"/>
            </dgm:varLst>
            <dgm:alg type="tx"/>
            <dgm:choose name="Name41">
              <dgm:if name="Name42" func="var" arg="dir" op="equ" val="norm">
                <dgm:shape xmlns:r="http://schemas.openxmlformats.org/officeDocument/2006/relationships" rot="270" type="pieWedge" r:blip="">
                  <dgm:adjLst/>
                </dgm:shape>
              </dgm:if>
              <dgm:else name="Name43">
                <dgm:shape xmlns:r="http://schemas.openxmlformats.org/officeDocument/2006/relationships" rot="180" type="pieWedge" r:blip="">
                  <dgm:adjLst/>
                </dgm:shape>
              </dgm:else>
            </dgm:choose>
            <dgm:presOf axis="ch" ptType="node" st="4" cnt="1"/>
            <dgm:constrLst/>
            <dgm:ruleLst>
              <dgm:rule type="primFontSz" val="5" fact="NaN" max="NaN"/>
            </dgm:ruleLst>
          </dgm:layoutNode>
          <dgm:layoutNode name="quadrant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enter1" styleLbl="fgShp">
          <dgm:alg type="sp"/>
          <dgm:choose name="Name44">
            <dgm:if name="Name45" func="var" arg="dir" op="equ" val="norm">
              <dgm:shape xmlns:r="http://schemas.openxmlformats.org/officeDocument/2006/relationships" type="circularArrow" r:blip="" zOrderOff="16">
                <dgm:adjLst/>
              </dgm:shape>
            </dgm:if>
            <dgm:else name="Name46">
              <dgm:shape xmlns:r="http://schemas.openxmlformats.org/officeDocument/2006/relationships" rot="180" type="leftCircularArrow" r:blip="" zOrderOff="16">
                <dgm:adjLst/>
              </dgm:shape>
            </dgm:else>
          </dgm:choose>
          <dgm:presOf/>
          <dgm:constrLst/>
          <dgm:ruleLst/>
        </dgm:layoutNode>
        <dgm:layoutNode name="center2" styleLbl="fgShp">
          <dgm:alg type="sp"/>
          <dgm:choose name="Name47">
            <dgm:if name="Name48" func="var" arg="dir" op="equ" val="norm">
              <dgm:shape xmlns:r="http://schemas.openxmlformats.org/officeDocument/2006/relationships" rot="180" type="circularArrow" r:blip="" zOrderOff="16">
                <dgm:adjLst/>
              </dgm:shape>
            </dgm:if>
            <dgm:else name="Name49">
              <dgm:shape xmlns:r="http://schemas.openxmlformats.org/officeDocument/2006/relationships" type="leftCircularArrow" r:blip="" zOrderOff="16">
                <dgm:adjLst/>
              </dgm:shape>
            </dgm:else>
          </dgm:choose>
          <dgm:presOf/>
          <dgm:constrLst/>
          <dgm:ruleLst/>
        </dgm:layoutNode>
      </dgm:if>
      <dgm:else name="Name50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693EF-B0BA-0345-871E-7276FC283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\Users\PAVLOV~1\AppData\Local\Temp\7zO6B1D.tmp\template_sgd.dotx</Template>
  <TotalTime>1</TotalTime>
  <Pages>1</Pages>
  <Words>3</Words>
  <Characters>19</Characters>
  <Application>Microsoft Macintosh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Юлька Потапова</cp:lastModifiedBy>
  <cp:revision>3</cp:revision>
  <dcterms:created xsi:type="dcterms:W3CDTF">2018-10-17T13:39:00Z</dcterms:created>
  <dcterms:modified xsi:type="dcterms:W3CDTF">2018-10-23T17:01:00Z</dcterms:modified>
</cp:coreProperties>
</file>